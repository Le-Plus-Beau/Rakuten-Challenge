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73376" w14:textId="0EF68EA1" w:rsidR="00864DB1" w:rsidRPr="0022371F" w:rsidRDefault="003D63C5" w:rsidP="00CA3AD6">
      <w:pPr>
        <w:tabs>
          <w:tab w:val="left" w:pos="2835"/>
        </w:tabs>
        <w:rPr>
          <w:caps/>
          <w:sz w:val="20"/>
          <w:szCs w:val="16"/>
          <w:lang w:val="en-US"/>
        </w:rPr>
      </w:pPr>
      <w:r w:rsidRPr="0022371F">
        <w:rPr>
          <w:sz w:val="22"/>
          <w:szCs w:val="22"/>
          <w:lang w:val="en-US"/>
        </w:rPr>
        <w:t>Publication d</w:t>
      </w:r>
      <w:r w:rsidR="00864DB1" w:rsidRPr="0022371F">
        <w:rPr>
          <w:sz w:val="22"/>
          <w:szCs w:val="22"/>
          <w:lang w:val="en-US"/>
        </w:rPr>
        <w:t xml:space="preserve">ate </w:t>
      </w:r>
      <w:r w:rsidR="00864DB1" w:rsidRPr="0022371F">
        <w:rPr>
          <w:rFonts w:cstheme="minorHAnsi"/>
          <w:noProof/>
          <w:lang w:val="en-US"/>
        </w:rPr>
        <w:tab/>
      </w:r>
      <w:bookmarkStart w:id="0" w:name="EOD_Date"/>
      <w:sdt>
        <w:sdtPr>
          <w:rPr>
            <w:rFonts w:cstheme="minorHAnsi"/>
            <w:noProof/>
            <w:lang w:val="en-US"/>
          </w:rPr>
          <w:id w:val="1534693096"/>
          <w:placeholder>
            <w:docPart w:val="45ADB49D250A4F04AF68F9D131EA1CE6"/>
          </w:placeholder>
          <w:date w:fullDate="2026-03-10T00:00:00Z">
            <w:dateFormat w:val="d-MMMM-yyyy"/>
            <w:lid w:val="en-US"/>
            <w:storeMappedDataAs w:val="dateTime"/>
            <w:calendar w:val="gregorian"/>
          </w:date>
        </w:sdtPr>
        <w:sdtContent>
          <w:r w:rsidR="00AD1619" w:rsidRPr="0022371F">
            <w:rPr>
              <w:rFonts w:cstheme="minorHAnsi"/>
              <w:noProof/>
              <w:lang w:val="en-US"/>
            </w:rPr>
            <w:t>10-March-2026</w:t>
          </w:r>
        </w:sdtContent>
      </w:sdt>
      <w:bookmarkEnd w:id="0"/>
    </w:p>
    <w:p w14:paraId="11EDD56A" w14:textId="52D34B24" w:rsidR="00864DB1" w:rsidRPr="0022371F" w:rsidRDefault="003D63C5" w:rsidP="00864DB1">
      <w:pPr>
        <w:tabs>
          <w:tab w:val="left" w:pos="2835"/>
        </w:tabs>
        <w:rPr>
          <w:caps/>
          <w:sz w:val="20"/>
          <w:szCs w:val="16"/>
          <w:lang w:val="en-US"/>
        </w:rPr>
      </w:pPr>
      <w:r w:rsidRPr="0022371F">
        <w:rPr>
          <w:sz w:val="22"/>
          <w:szCs w:val="22"/>
          <w:lang w:val="en-US"/>
        </w:rPr>
        <w:t>Privacy</w:t>
      </w:r>
      <w:r w:rsidR="00864DB1" w:rsidRPr="0022371F">
        <w:rPr>
          <w:sz w:val="22"/>
          <w:szCs w:val="22"/>
          <w:lang w:val="en-US"/>
        </w:rPr>
        <w:tab/>
      </w:r>
      <w:bookmarkStart w:id="1" w:name="EOD_Conf"/>
      <w:sdt>
        <w:sdtPr>
          <w:rPr>
            <w:rFonts w:cstheme="minorHAnsi"/>
            <w:noProof/>
            <w:lang w:val="en-US"/>
          </w:rPr>
          <w:id w:val="1439560513"/>
          <w:placeholder>
            <w:docPart w:val="6D4C5CEF3F2C4A6B9DBCA2450FBB46F4"/>
          </w:placeholder>
          <w:comboBox>
            <w:listItem w:value="Choisissez un élément."/>
            <w:listItem w:displayText="Confidential" w:value="Confidential"/>
            <w:listItem w:displayText="Internal" w:value="Internal"/>
            <w:listItem w:displayText="External" w:value="External"/>
            <w:listItem w:displayText="Public" w:value="Public"/>
          </w:comboBox>
        </w:sdtPr>
        <w:sdtContent>
          <w:r w:rsidR="00C258F3" w:rsidRPr="0022371F">
            <w:rPr>
              <w:rFonts w:cstheme="minorHAnsi"/>
              <w:noProof/>
              <w:lang w:val="en-US"/>
            </w:rPr>
            <w:t>External</w:t>
          </w:r>
        </w:sdtContent>
      </w:sdt>
      <w:bookmarkEnd w:id="1"/>
    </w:p>
    <w:p w14:paraId="6C21090B" w14:textId="0CBAE0D4" w:rsidR="00864DB1" w:rsidRPr="007E741A" w:rsidRDefault="003D63C5" w:rsidP="00864DB1">
      <w:pPr>
        <w:tabs>
          <w:tab w:val="left" w:pos="2835"/>
        </w:tabs>
        <w:rPr>
          <w:rFonts w:cstheme="minorHAnsi"/>
          <w:noProof/>
        </w:rPr>
      </w:pPr>
      <w:r w:rsidRPr="007E741A">
        <w:rPr>
          <w:sz w:val="22"/>
          <w:szCs w:val="22"/>
        </w:rPr>
        <w:t>Document t</w:t>
      </w:r>
      <w:r w:rsidR="00864DB1" w:rsidRPr="007E741A">
        <w:rPr>
          <w:sz w:val="22"/>
          <w:szCs w:val="22"/>
        </w:rPr>
        <w:t>ype</w:t>
      </w:r>
      <w:r w:rsidR="00864DB1" w:rsidRPr="007E741A">
        <w:rPr>
          <w:sz w:val="22"/>
          <w:szCs w:val="22"/>
        </w:rPr>
        <w:tab/>
      </w:r>
      <w:bookmarkStart w:id="2" w:name="EOD_Type"/>
      <w:sdt>
        <w:sdtPr>
          <w:rPr>
            <w:rFonts w:cstheme="minorHAnsi"/>
            <w:noProof/>
          </w:rPr>
          <w:id w:val="431013786"/>
          <w:placeholder>
            <w:docPart w:val="0E3E74A48F0F4AEAB452828291F3719B"/>
          </w:placeholder>
          <w:comboBox>
            <w:listItem w:value="Choisissez un élément."/>
            <w:listItem w:displayText="Analysis Report" w:value="AR"/>
            <w:listItem w:displayText="Acceptance Tes Procedure" w:value="ATP"/>
            <w:listItem w:displayText="Acceptance Test Report" w:value="ATR"/>
            <w:listItem w:displayText="Acceptance Test Specification" w:value="ATS"/>
            <w:listItem w:displayText="Customer Requirement Specification" w:value="CRS"/>
            <w:listItem w:displayText="Design Book" w:value="DB"/>
            <w:listItem w:displayText="Design FMEA" w:value="DFMEA"/>
            <w:listItem w:displayText="Design Justification Document" w:value="DJD"/>
            <w:listItem w:displayText="Functional Analysis" w:value="FA"/>
            <w:listItem w:displayText="FMEA" w:value="FMEA"/>
            <w:listItem w:displayText="Functional Requirement Specification" w:value="FRS"/>
            <w:listItem w:displayText="Fault Tree Analysis" w:value="FTA"/>
            <w:listItem w:displayText="Hazard Assessment" w:value="HA"/>
            <w:listItem w:displayText="Manufacturing Procedure" w:value="MP"/>
            <w:listItem w:displayText="Process FMEA" w:value="PFMEA"/>
            <w:listItem w:displayText="Process &amp; Instruments Diagram" w:value="PID"/>
            <w:listItem w:displayText="Process Procedure" w:value="PP"/>
            <w:listItem w:displayText="Preliminary Risk Analysis" w:value="PRA"/>
            <w:listItem w:displayText="Qualification Program Plan" w:value="QPP"/>
            <w:listItem w:displayText="Qualification Test Report " w:value="QTR"/>
            <w:listItem w:displayText="Simulation Report" w:value="SR"/>
            <w:listItem w:displayText="Technical Functional Analysis" w:value="TFA"/>
            <w:listItem w:displayText="Test Plan" w:value="TP"/>
            <w:listItem w:displayText="Test Report " w:value="TR"/>
            <w:listItem w:displayText="Technical Requirement Specification" w:value="TRS"/>
          </w:comboBox>
        </w:sdtPr>
        <w:sdtContent>
          <w:r w:rsidR="00243551" w:rsidRPr="007E741A">
            <w:rPr>
              <w:rFonts w:cstheme="minorHAnsi"/>
              <w:noProof/>
            </w:rPr>
            <w:t xml:space="preserve">Test Report </w:t>
          </w:r>
        </w:sdtContent>
      </w:sdt>
      <w:bookmarkEnd w:id="2"/>
    </w:p>
    <w:p w14:paraId="4A64CB0E" w14:textId="49F9400B" w:rsidR="00864DB1" w:rsidRPr="007E741A" w:rsidRDefault="00124C09" w:rsidP="00864DB1">
      <w:pPr>
        <w:tabs>
          <w:tab w:val="left" w:pos="2835"/>
        </w:tabs>
        <w:rPr>
          <w:rFonts w:cstheme="minorHAnsi"/>
          <w:noProof/>
        </w:rPr>
      </w:pPr>
      <w:r w:rsidRPr="007E741A">
        <w:rPr>
          <w:sz w:val="22"/>
          <w:szCs w:val="22"/>
        </w:rPr>
        <w:t>Proje</w:t>
      </w:r>
      <w:r w:rsidR="003D63C5" w:rsidRPr="007E741A">
        <w:rPr>
          <w:sz w:val="22"/>
          <w:szCs w:val="22"/>
        </w:rPr>
        <w:t>c</w:t>
      </w:r>
      <w:r w:rsidRPr="007E741A">
        <w:rPr>
          <w:sz w:val="22"/>
          <w:szCs w:val="22"/>
        </w:rPr>
        <w:t>t</w:t>
      </w:r>
      <w:r w:rsidRPr="007E741A">
        <w:rPr>
          <w:b/>
          <w:bCs/>
          <w:sz w:val="22"/>
          <w:szCs w:val="22"/>
        </w:rPr>
        <w:tab/>
      </w:r>
      <w:sdt>
        <w:sdtPr>
          <w:rPr>
            <w:sz w:val="20"/>
            <w:szCs w:val="20"/>
          </w:rPr>
          <w:id w:val="1322003554"/>
          <w:placeholder>
            <w:docPart w:val="D26D74DA4BEF49F58835CD2C61381764"/>
          </w:placeholder>
          <w:comboBox>
            <w:listItem w:value="Choisissez un élément."/>
            <w:listItem w:displayText="Transverse" w:value="Transverse"/>
            <w:listItem w:displayText="GEH2 V2" w:value="GEH2 V2"/>
            <w:listItem w:displayText="GEH2 V3" w:value="GEH2 V3"/>
            <w:listItem w:displayText="REXH2 V2" w:value="REXH2 V2"/>
            <w:listItem w:displayText="SCH2 V1" w:value="SCH2 V1"/>
            <w:listItem w:displayText="SCH2 V2" w:value="SCH2 V2"/>
          </w:comboBox>
        </w:sdtPr>
        <w:sdtContent>
          <w:r w:rsidR="00406F8E" w:rsidRPr="007E741A">
            <w:rPr>
              <w:sz w:val="20"/>
              <w:szCs w:val="20"/>
            </w:rPr>
            <w:t xml:space="preserve">Classification de produits e-commerce </w:t>
          </w:r>
          <w:proofErr w:type="spellStart"/>
          <w:r w:rsidR="00406F8E" w:rsidRPr="007E741A">
            <w:rPr>
              <w:sz w:val="20"/>
              <w:szCs w:val="20"/>
            </w:rPr>
            <w:t>Rakuten</w:t>
          </w:r>
          <w:proofErr w:type="spellEnd"/>
        </w:sdtContent>
      </w:sdt>
    </w:p>
    <w:p w14:paraId="17CEACD5" w14:textId="77777777" w:rsidR="00F2180E" w:rsidRPr="007E741A" w:rsidRDefault="00F2180E" w:rsidP="00F2180E">
      <w:pPr>
        <w:rPr>
          <w:b/>
          <w:caps/>
          <w:color w:val="001023"/>
          <w:sz w:val="20"/>
          <w:szCs w:val="16"/>
        </w:rPr>
      </w:pPr>
    </w:p>
    <w:tbl>
      <w:tblPr>
        <w:tblStyle w:val="Grilledutableau"/>
        <w:tblW w:w="5000" w:type="pct"/>
        <w:tblLook w:val="04A0" w:firstRow="1" w:lastRow="0" w:firstColumn="1" w:lastColumn="0" w:noHBand="0" w:noVBand="1"/>
      </w:tblPr>
      <w:tblGrid>
        <w:gridCol w:w="1620"/>
        <w:gridCol w:w="532"/>
        <w:gridCol w:w="6904"/>
      </w:tblGrid>
      <w:tr w:rsidR="00406F8E" w:rsidRPr="007E741A" w14:paraId="0D7D3E18" w14:textId="77777777" w:rsidTr="00406F8E">
        <w:tc>
          <w:tcPr>
            <w:tcW w:w="894" w:type="pct"/>
            <w:shd w:val="clear" w:color="auto" w:fill="002E4A"/>
          </w:tcPr>
          <w:p w14:paraId="2A498F84" w14:textId="4D4F97CC" w:rsidR="00406F8E" w:rsidRPr="007E741A" w:rsidRDefault="00406F8E" w:rsidP="00F2180E">
            <w:pPr>
              <w:rPr>
                <w:caps/>
                <w:color w:val="FFFFFF" w:themeColor="background1"/>
                <w:sz w:val="28"/>
              </w:rPr>
            </w:pPr>
            <w:r w:rsidRPr="007E741A">
              <w:rPr>
                <w:color w:val="FFFFFF" w:themeColor="background1"/>
                <w:sz w:val="24"/>
                <w:szCs w:val="24"/>
              </w:rPr>
              <w:t>REVISION</w:t>
            </w:r>
          </w:p>
        </w:tc>
        <w:tc>
          <w:tcPr>
            <w:tcW w:w="294" w:type="pct"/>
            <w:shd w:val="clear" w:color="auto" w:fill="002E4A"/>
          </w:tcPr>
          <w:p w14:paraId="631396F7" w14:textId="77777777" w:rsidR="00406F8E" w:rsidRPr="007E741A" w:rsidRDefault="00406F8E" w:rsidP="00F2180E">
            <w:pPr>
              <w:rPr>
                <w:caps/>
                <w:color w:val="FFFFFF" w:themeColor="background1"/>
                <w:sz w:val="28"/>
              </w:rPr>
            </w:pPr>
          </w:p>
        </w:tc>
        <w:tc>
          <w:tcPr>
            <w:tcW w:w="3812" w:type="pct"/>
            <w:shd w:val="clear" w:color="auto" w:fill="002E4A"/>
          </w:tcPr>
          <w:p w14:paraId="01935DAC" w14:textId="0B13C6FA" w:rsidR="00406F8E" w:rsidRPr="007E741A" w:rsidRDefault="00406F8E" w:rsidP="00F2180E">
            <w:pPr>
              <w:rPr>
                <w:caps/>
                <w:color w:val="FFFFFF" w:themeColor="background1"/>
                <w:sz w:val="28"/>
              </w:rPr>
            </w:pPr>
            <w:r w:rsidRPr="007E741A">
              <w:rPr>
                <w:color w:val="FFFFFF" w:themeColor="background1"/>
                <w:sz w:val="24"/>
                <w:szCs w:val="24"/>
              </w:rPr>
              <w:t>DESIGNATION</w:t>
            </w:r>
          </w:p>
        </w:tc>
      </w:tr>
      <w:bookmarkStart w:id="3" w:name="EOD_Revision"/>
      <w:tr w:rsidR="00406F8E" w:rsidRPr="007E741A" w14:paraId="4E6F5B6F" w14:textId="77777777" w:rsidTr="00406F8E">
        <w:tc>
          <w:tcPr>
            <w:tcW w:w="894" w:type="pct"/>
          </w:tcPr>
          <w:p w14:paraId="5A0A995F" w14:textId="12955648" w:rsidR="00406F8E" w:rsidRPr="007E741A" w:rsidRDefault="00000000" w:rsidP="00FC0702">
            <w:pPr>
              <w:jc w:val="center"/>
              <w:rPr>
                <w:b/>
                <w:caps/>
                <w:sz w:val="28"/>
              </w:rPr>
            </w:pPr>
            <w:sdt>
              <w:sdtPr>
                <w:rPr>
                  <w:rFonts w:cstheme="minorHAnsi"/>
                </w:rPr>
                <w:id w:val="1323624470"/>
                <w:placeholder>
                  <w:docPart w:val="3DAD81354F5A48C0AB2D06D53F6118DC"/>
                </w:placeholder>
              </w:sdtPr>
              <w:sdtContent>
                <w:r w:rsidR="00406F8E" w:rsidRPr="007E741A">
                  <w:rPr>
                    <w:rFonts w:cstheme="minorHAnsi"/>
                    <w:sz w:val="24"/>
                    <w:szCs w:val="24"/>
                  </w:rPr>
                  <w:t>001</w:t>
                </w:r>
              </w:sdtContent>
            </w:sdt>
            <w:bookmarkEnd w:id="3"/>
          </w:p>
        </w:tc>
        <w:tc>
          <w:tcPr>
            <w:tcW w:w="294" w:type="pct"/>
          </w:tcPr>
          <w:p w14:paraId="63AAC2C4" w14:textId="77777777" w:rsidR="00406F8E" w:rsidRPr="007E741A" w:rsidRDefault="00406F8E" w:rsidP="00691919">
            <w:pPr>
              <w:rPr>
                <w:b/>
                <w:caps/>
                <w:sz w:val="28"/>
              </w:rPr>
            </w:pPr>
            <w:r w:rsidRPr="007E741A">
              <w:rPr>
                <w:rFonts w:cstheme="minorHAnsi"/>
                <w:sz w:val="24"/>
                <w:szCs w:val="24"/>
              </w:rPr>
              <w:t>-</w:t>
            </w:r>
          </w:p>
        </w:tc>
        <w:bookmarkStart w:id="4" w:name="EOD_Designation"/>
        <w:tc>
          <w:tcPr>
            <w:tcW w:w="3812" w:type="pct"/>
          </w:tcPr>
          <w:p w14:paraId="28FEB4EB" w14:textId="641A520F" w:rsidR="00406F8E" w:rsidRPr="007E741A" w:rsidRDefault="00000000" w:rsidP="00691919">
            <w:pPr>
              <w:rPr>
                <w:b/>
                <w:caps/>
                <w:sz w:val="28"/>
              </w:rPr>
            </w:pPr>
            <w:sdt>
              <w:sdtPr>
                <w:rPr>
                  <w:rFonts w:cstheme="minorHAnsi"/>
                </w:rPr>
                <w:id w:val="225953622"/>
                <w:placeholder>
                  <w:docPart w:val="00D7C5150D8D4CB0800E4C40401E37FA"/>
                </w:placeholder>
              </w:sdtPr>
              <w:sdtContent>
                <w:r w:rsidR="00406F8E" w:rsidRPr="007E741A">
                  <w:rPr>
                    <w:rFonts w:cstheme="minorHAnsi"/>
                    <w:sz w:val="24"/>
                    <w:szCs w:val="24"/>
                  </w:rPr>
                  <w:t xml:space="preserve">Classification de produits e-commerce </w:t>
                </w:r>
                <w:proofErr w:type="spellStart"/>
                <w:r w:rsidR="00406F8E" w:rsidRPr="007E741A">
                  <w:rPr>
                    <w:rFonts w:cstheme="minorHAnsi"/>
                    <w:sz w:val="24"/>
                    <w:szCs w:val="24"/>
                  </w:rPr>
                  <w:t>Rakuten</w:t>
                </w:r>
                <w:proofErr w:type="spellEnd"/>
              </w:sdtContent>
            </w:sdt>
            <w:bookmarkEnd w:id="4"/>
            <w:r w:rsidR="00406F8E" w:rsidRPr="007E741A">
              <w:rPr>
                <w:rFonts w:cstheme="minorHAnsi"/>
                <w:sz w:val="24"/>
                <w:szCs w:val="24"/>
              </w:rPr>
              <w:t xml:space="preserve"> </w:t>
            </w:r>
          </w:p>
        </w:tc>
      </w:tr>
    </w:tbl>
    <w:p w14:paraId="211396C8" w14:textId="77777777" w:rsidR="00B460DC" w:rsidRPr="007E741A" w:rsidRDefault="00B460DC" w:rsidP="00F2180E">
      <w:pPr>
        <w:rPr>
          <w:b/>
          <w:caps/>
          <w:color w:val="001023"/>
          <w:sz w:val="28"/>
        </w:rPr>
      </w:pPr>
    </w:p>
    <w:p w14:paraId="26E2EFE8" w14:textId="7C19324A" w:rsidR="00E90280" w:rsidRPr="007E741A" w:rsidRDefault="00853243" w:rsidP="006C09AD">
      <w:pPr>
        <w:shd w:val="clear" w:color="auto" w:fill="002E4A"/>
        <w:jc w:val="center"/>
        <w:rPr>
          <w:rFonts w:cstheme="minorHAnsi"/>
          <w:bCs/>
          <w:color w:val="FFFFFF" w:themeColor="background1"/>
          <w:sz w:val="42"/>
          <w:szCs w:val="32"/>
        </w:rPr>
      </w:pPr>
      <w:r w:rsidRPr="007E741A">
        <w:rPr>
          <w:rFonts w:cstheme="minorHAnsi"/>
          <w:bCs/>
          <w:color w:val="FFFFFF" w:themeColor="background1"/>
          <w:sz w:val="42"/>
          <w:szCs w:val="32"/>
        </w:rPr>
        <w:fldChar w:fldCharType="begin"/>
      </w:r>
      <w:r w:rsidRPr="007E741A">
        <w:rPr>
          <w:rFonts w:cstheme="minorHAnsi"/>
          <w:bCs/>
          <w:color w:val="FFFFFF" w:themeColor="background1"/>
          <w:sz w:val="42"/>
          <w:szCs w:val="32"/>
        </w:rPr>
        <w:instrText xml:space="preserve"> REF  EOD_Reference  \* MERGEFORMAT </w:instrText>
      </w:r>
      <w:r w:rsidRPr="007E741A">
        <w:rPr>
          <w:rFonts w:cstheme="minorHAnsi"/>
          <w:bCs/>
          <w:color w:val="FFFFFF" w:themeColor="background1"/>
          <w:sz w:val="42"/>
          <w:szCs w:val="32"/>
        </w:rPr>
        <w:fldChar w:fldCharType="separate"/>
      </w:r>
      <w:r w:rsidRPr="007E741A">
        <w:rPr>
          <w:rFonts w:cstheme="minorHAnsi"/>
          <w:bCs/>
          <w:color w:val="FFFFFF" w:themeColor="background1"/>
          <w:sz w:val="42"/>
          <w:szCs w:val="32"/>
        </w:rPr>
        <w:fldChar w:fldCharType="end"/>
      </w:r>
      <w:r w:rsidR="00A229FD" w:rsidRPr="007E741A">
        <w:rPr>
          <w:rFonts w:cstheme="minorHAnsi"/>
          <w:bCs/>
          <w:color w:val="FFFFFF" w:themeColor="background1"/>
          <w:sz w:val="42"/>
          <w:szCs w:val="32"/>
        </w:rPr>
        <w:t xml:space="preserve"> - </w:t>
      </w:r>
      <w:r w:rsidR="0023578D" w:rsidRPr="007E741A">
        <w:rPr>
          <w:rFonts w:cstheme="minorHAnsi"/>
          <w:bCs/>
          <w:color w:val="FFFFFF" w:themeColor="background1"/>
          <w:sz w:val="42"/>
          <w:szCs w:val="32"/>
        </w:rPr>
        <w:fldChar w:fldCharType="begin"/>
      </w:r>
      <w:r w:rsidR="0023578D" w:rsidRPr="007E741A">
        <w:rPr>
          <w:rFonts w:cstheme="minorHAnsi"/>
          <w:bCs/>
          <w:color w:val="FFFFFF" w:themeColor="background1"/>
          <w:sz w:val="42"/>
          <w:szCs w:val="32"/>
        </w:rPr>
        <w:instrText xml:space="preserve"> REF  EOD_Revision  \* MERGEFORMAT </w:instrText>
      </w:r>
      <w:r w:rsidR="0023578D" w:rsidRPr="007E741A">
        <w:rPr>
          <w:rFonts w:cstheme="minorHAnsi"/>
          <w:bCs/>
          <w:color w:val="FFFFFF" w:themeColor="background1"/>
          <w:sz w:val="42"/>
          <w:szCs w:val="32"/>
        </w:rPr>
        <w:fldChar w:fldCharType="separate"/>
      </w:r>
      <w:r w:rsidR="0023578D" w:rsidRPr="007E741A">
        <w:rPr>
          <w:rFonts w:cstheme="minorHAnsi"/>
          <w:bCs/>
          <w:color w:val="FFFFFF" w:themeColor="background1"/>
          <w:sz w:val="42"/>
          <w:szCs w:val="32"/>
        </w:rPr>
        <w:fldChar w:fldCharType="end"/>
      </w:r>
      <w:r w:rsidR="0023578D" w:rsidRPr="007E741A">
        <w:rPr>
          <w:rFonts w:cstheme="minorHAnsi"/>
          <w:bCs/>
          <w:color w:val="FFFFFF" w:themeColor="background1"/>
          <w:sz w:val="42"/>
          <w:szCs w:val="32"/>
        </w:rPr>
        <w:fldChar w:fldCharType="begin"/>
      </w:r>
      <w:r w:rsidR="0023578D" w:rsidRPr="007E741A">
        <w:rPr>
          <w:rFonts w:cstheme="minorHAnsi"/>
          <w:bCs/>
          <w:color w:val="FFFFFF" w:themeColor="background1"/>
          <w:sz w:val="42"/>
          <w:szCs w:val="32"/>
        </w:rPr>
        <w:instrText xml:space="preserve"> REF  EOD_Designation  \* MERGEFORMAT </w:instrText>
      </w:r>
      <w:r w:rsidR="0023578D" w:rsidRPr="007E741A">
        <w:rPr>
          <w:rFonts w:cstheme="minorHAnsi"/>
          <w:bCs/>
          <w:color w:val="FFFFFF" w:themeColor="background1"/>
          <w:sz w:val="42"/>
          <w:szCs w:val="32"/>
        </w:rPr>
        <w:fldChar w:fldCharType="separate"/>
      </w:r>
      <w:sdt>
        <w:sdtPr>
          <w:rPr>
            <w:rFonts w:cstheme="minorHAnsi"/>
            <w:bCs/>
            <w:color w:val="FFFFFF" w:themeColor="background1"/>
            <w:sz w:val="42"/>
            <w:szCs w:val="32"/>
          </w:rPr>
          <w:id w:val="1100374935"/>
          <w:placeholder>
            <w:docPart w:val="E58A89CE4FEF4D65AB447447F992D201"/>
          </w:placeholder>
        </w:sdtPr>
        <w:sdtContent>
          <w:r w:rsidR="00406F8E" w:rsidRPr="007E741A">
            <w:rPr>
              <w:rFonts w:cstheme="minorHAnsi"/>
              <w:bCs/>
              <w:color w:val="FFFFFF" w:themeColor="background1"/>
              <w:sz w:val="42"/>
              <w:szCs w:val="32"/>
            </w:rPr>
            <w:t xml:space="preserve">Classification de produits e-commerce </w:t>
          </w:r>
          <w:proofErr w:type="spellStart"/>
          <w:r w:rsidR="00406F8E" w:rsidRPr="007E741A">
            <w:rPr>
              <w:rFonts w:cstheme="minorHAnsi"/>
              <w:bCs/>
              <w:color w:val="FFFFFF" w:themeColor="background1"/>
              <w:sz w:val="42"/>
              <w:szCs w:val="32"/>
            </w:rPr>
            <w:t>Rakuten</w:t>
          </w:r>
          <w:proofErr w:type="spellEnd"/>
        </w:sdtContent>
      </w:sdt>
      <w:r w:rsidR="0023578D" w:rsidRPr="007E741A">
        <w:rPr>
          <w:rFonts w:cstheme="minorHAnsi"/>
          <w:bCs/>
          <w:color w:val="FFFFFF" w:themeColor="background1"/>
          <w:sz w:val="42"/>
          <w:szCs w:val="32"/>
        </w:rPr>
        <w:fldChar w:fldCharType="end"/>
      </w:r>
    </w:p>
    <w:p w14:paraId="6BE9382E" w14:textId="77777777" w:rsidR="00B460DC" w:rsidRPr="007E741A" w:rsidRDefault="00B460DC" w:rsidP="00F2180E">
      <w:pPr>
        <w:rPr>
          <w:b/>
          <w:caps/>
          <w:color w:val="001023"/>
          <w:sz w:val="28"/>
        </w:rPr>
      </w:pPr>
    </w:p>
    <w:p w14:paraId="33B34A61" w14:textId="77777777" w:rsidR="002B0CA6" w:rsidRPr="007E741A" w:rsidRDefault="002B0CA6" w:rsidP="002B0CA6">
      <w:pPr>
        <w:rPr>
          <w:bCs/>
          <w:caps/>
          <w:color w:val="001023"/>
          <w:sz w:val="28"/>
        </w:rPr>
      </w:pPr>
    </w:p>
    <w:p w14:paraId="1320DDD7" w14:textId="6EEB4D88" w:rsidR="002B4476" w:rsidRDefault="002B4476">
      <w:pPr>
        <w:rPr>
          <w:bCs/>
          <w:caps/>
          <w:color w:val="001023"/>
          <w:sz w:val="28"/>
        </w:rPr>
      </w:pPr>
      <w:r w:rsidRPr="009B1CC2">
        <w:rPr>
          <w:noProof/>
          <w:color w:val="001023"/>
        </w:rPr>
        <w:drawing>
          <wp:inline distT="0" distB="0" distL="0" distR="0" wp14:anchorId="540A3EBC" wp14:editId="2694E092">
            <wp:extent cx="5756910" cy="3046095"/>
            <wp:effectExtent l="0" t="0" r="0" b="1905"/>
            <wp:docPr id="7142825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82599" name=""/>
                    <pic:cNvPicPr/>
                  </pic:nvPicPr>
                  <pic:blipFill>
                    <a:blip r:embed="rId11"/>
                    <a:stretch>
                      <a:fillRect/>
                    </a:stretch>
                  </pic:blipFill>
                  <pic:spPr>
                    <a:xfrm>
                      <a:off x="0" y="0"/>
                      <a:ext cx="5756910" cy="3046095"/>
                    </a:xfrm>
                    <a:prstGeom prst="rect">
                      <a:avLst/>
                    </a:prstGeom>
                  </pic:spPr>
                </pic:pic>
              </a:graphicData>
            </a:graphic>
          </wp:inline>
        </w:drawing>
      </w:r>
      <w:r>
        <w:rPr>
          <w:bCs/>
          <w:caps/>
          <w:color w:val="001023"/>
          <w:sz w:val="28"/>
        </w:rPr>
        <w:br w:type="page"/>
      </w:r>
    </w:p>
    <w:p w14:paraId="0189A4E4" w14:textId="1923F2A8" w:rsidR="00F1248F" w:rsidRPr="007E741A" w:rsidRDefault="00CB7DF8" w:rsidP="00F1248F">
      <w:pPr>
        <w:jc w:val="both"/>
        <w:rPr>
          <w:bCs/>
          <w:caps/>
          <w:color w:val="001023"/>
          <w:sz w:val="28"/>
        </w:rPr>
      </w:pPr>
      <w:r>
        <w:rPr>
          <w:bCs/>
          <w:caps/>
          <w:color w:val="001023"/>
          <w:sz w:val="28"/>
        </w:rPr>
        <w:lastRenderedPageBreak/>
        <w:t xml:space="preserve">Objectif </w:t>
      </w:r>
    </w:p>
    <w:p w14:paraId="2D343494" w14:textId="12839709" w:rsidR="009B1CC2" w:rsidRPr="003B6CC8" w:rsidRDefault="007C50B2" w:rsidP="003B6CC8">
      <w:pPr>
        <w:jc w:val="both"/>
        <w:rPr>
          <w:bCs/>
          <w:caps/>
          <w:color w:val="001023"/>
        </w:rPr>
      </w:pPr>
      <w:r w:rsidRPr="007E741A">
        <w:br/>
      </w:r>
      <w:r w:rsidR="00CB7DF8" w:rsidRPr="00CB7DF8">
        <w:rPr>
          <w:rFonts w:cstheme="majorHAnsi"/>
        </w:rPr>
        <w:t xml:space="preserve">L’objectif principal de ce projet est de développer une </w:t>
      </w:r>
      <w:r w:rsidR="00CB7DF8" w:rsidRPr="00CB7DF8">
        <w:rPr>
          <w:rFonts w:cstheme="majorHAnsi"/>
          <w:b/>
          <w:bCs/>
        </w:rPr>
        <w:t>application de classification automatique de produits e-commerce</w:t>
      </w:r>
      <w:r w:rsidR="00CB7DF8" w:rsidRPr="00CB7DF8">
        <w:rPr>
          <w:rFonts w:cstheme="majorHAnsi"/>
        </w:rPr>
        <w:t xml:space="preserve"> capable de prédire la catégorie d’un produit à partir de son </w:t>
      </w:r>
      <w:r w:rsidR="00CB7DF8" w:rsidRPr="00CB7DF8">
        <w:rPr>
          <w:rFonts w:cstheme="majorHAnsi"/>
          <w:b/>
          <w:bCs/>
        </w:rPr>
        <w:t>titre, de sa description et éventuellement de son image</w:t>
      </w:r>
      <w:r w:rsidR="00CB7DF8" w:rsidRPr="00CB7DF8">
        <w:rPr>
          <w:rFonts w:cstheme="majorHAnsi"/>
        </w:rPr>
        <w:t xml:space="preserve">. Pour cela, le projet vise d’abord à </w:t>
      </w:r>
      <w:r w:rsidR="00CB7DF8" w:rsidRPr="00CB7DF8">
        <w:rPr>
          <w:rFonts w:cstheme="majorHAnsi"/>
          <w:b/>
          <w:bCs/>
        </w:rPr>
        <w:t>explorer et prétraiter les données</w:t>
      </w:r>
      <w:r w:rsidR="00CB7DF8" w:rsidRPr="00CB7DF8">
        <w:rPr>
          <w:rFonts w:cstheme="majorHAnsi"/>
        </w:rPr>
        <w:t xml:space="preserve">, puis à </w:t>
      </w:r>
      <w:r w:rsidR="00CB7DF8" w:rsidRPr="00CB7DF8">
        <w:rPr>
          <w:rFonts w:cstheme="majorHAnsi"/>
          <w:b/>
          <w:bCs/>
        </w:rPr>
        <w:t>concevoir et évaluer un modèle de classification de base</w:t>
      </w:r>
      <w:r w:rsidR="00CB7DF8" w:rsidRPr="00CB7DF8">
        <w:rPr>
          <w:rFonts w:cstheme="majorHAnsi"/>
        </w:rPr>
        <w:t xml:space="preserve">. Dans une logique </w:t>
      </w:r>
      <w:proofErr w:type="spellStart"/>
      <w:r w:rsidR="00CB7DF8" w:rsidRPr="00CB7DF8">
        <w:rPr>
          <w:rFonts w:cstheme="majorHAnsi"/>
        </w:rPr>
        <w:t>MLOps</w:t>
      </w:r>
      <w:proofErr w:type="spellEnd"/>
      <w:r w:rsidR="00CB7DF8" w:rsidRPr="00CB7DF8">
        <w:rPr>
          <w:rFonts w:cstheme="majorHAnsi"/>
        </w:rPr>
        <w:t xml:space="preserve">, le système devra également intégrer une </w:t>
      </w:r>
      <w:r w:rsidR="00CB7DF8" w:rsidRPr="00CB7DF8">
        <w:rPr>
          <w:rFonts w:cstheme="majorHAnsi"/>
          <w:b/>
          <w:bCs/>
        </w:rPr>
        <w:t>API d’inférence (</w:t>
      </w:r>
      <w:proofErr w:type="spellStart"/>
      <w:r w:rsidR="00CB7DF8" w:rsidRPr="00CB7DF8">
        <w:rPr>
          <w:rFonts w:cstheme="majorHAnsi"/>
          <w:b/>
          <w:bCs/>
        </w:rPr>
        <w:t>FastAPI</w:t>
      </w:r>
      <w:proofErr w:type="spellEnd"/>
      <w:r w:rsidR="00CB7DF8" w:rsidRPr="00CB7DF8">
        <w:rPr>
          <w:rFonts w:cstheme="majorHAnsi"/>
          <w:b/>
          <w:bCs/>
        </w:rPr>
        <w:t>)</w:t>
      </w:r>
      <w:r w:rsidR="00CB7DF8" w:rsidRPr="00CB7DF8">
        <w:rPr>
          <w:rFonts w:cstheme="majorHAnsi"/>
        </w:rPr>
        <w:t xml:space="preserve"> permettant d’effectuer des prédictions, ainsi qu’un </w:t>
      </w:r>
      <w:r w:rsidR="00CB7DF8" w:rsidRPr="00CB7DF8">
        <w:rPr>
          <w:rFonts w:cstheme="majorHAnsi"/>
          <w:b/>
          <w:bCs/>
        </w:rPr>
        <w:t xml:space="preserve">suivi des expérimentations avec </w:t>
      </w:r>
      <w:proofErr w:type="spellStart"/>
      <w:r w:rsidR="00CB7DF8" w:rsidRPr="00CB7DF8">
        <w:rPr>
          <w:rFonts w:cstheme="majorHAnsi"/>
          <w:b/>
          <w:bCs/>
        </w:rPr>
        <w:t>MLflow</w:t>
      </w:r>
      <w:proofErr w:type="spellEnd"/>
      <w:r w:rsidR="00CB7DF8" w:rsidRPr="00CB7DF8">
        <w:rPr>
          <w:rFonts w:cstheme="majorHAnsi"/>
        </w:rPr>
        <w:t xml:space="preserve"> afin de comparer les performances des différents modèles. Enfin, l’objectif est de proposer une solution </w:t>
      </w:r>
      <w:r w:rsidR="00CB7DF8" w:rsidRPr="00CB7DF8">
        <w:rPr>
          <w:rFonts w:cstheme="majorHAnsi"/>
          <w:b/>
          <w:bCs/>
        </w:rPr>
        <w:t>reproductible, scalable et facilement maintenable</w:t>
      </w:r>
      <w:r w:rsidR="00CB7DF8" w:rsidRPr="00CB7DF8">
        <w:rPr>
          <w:rFonts w:cstheme="majorHAnsi"/>
        </w:rPr>
        <w:t xml:space="preserve">, capable d’être mise à jour lorsque de nouvelles catégories de produits apparaissent, et d’être accessible via une </w:t>
      </w:r>
      <w:r w:rsidR="00CB7DF8" w:rsidRPr="00CB7DF8">
        <w:rPr>
          <w:rFonts w:cstheme="majorHAnsi"/>
          <w:b/>
          <w:bCs/>
        </w:rPr>
        <w:t>interface utilisateur (</w:t>
      </w:r>
      <w:proofErr w:type="spellStart"/>
      <w:r w:rsidR="00CB7DF8" w:rsidRPr="00CB7DF8">
        <w:rPr>
          <w:rFonts w:cstheme="majorHAnsi"/>
          <w:b/>
          <w:bCs/>
        </w:rPr>
        <w:t>Streamlit</w:t>
      </w:r>
      <w:proofErr w:type="spellEnd"/>
      <w:r w:rsidR="00CB7DF8" w:rsidRPr="00CB7DF8">
        <w:rPr>
          <w:rFonts w:cstheme="majorHAnsi"/>
          <w:b/>
          <w:bCs/>
        </w:rPr>
        <w:t>)</w:t>
      </w:r>
      <w:r w:rsidR="00CB7DF8" w:rsidRPr="00CB7DF8">
        <w:rPr>
          <w:rFonts w:cstheme="majorHAnsi"/>
        </w:rPr>
        <w:t xml:space="preserve"> pour démontrer son fonctionnement.</w:t>
      </w:r>
    </w:p>
    <w:p w14:paraId="79F89CA3" w14:textId="6BB6E2E8" w:rsidR="009B1CC2" w:rsidRDefault="009B1CC2" w:rsidP="00F80B9B">
      <w:pPr>
        <w:tabs>
          <w:tab w:val="center" w:pos="5102"/>
          <w:tab w:val="right" w:pos="10204"/>
        </w:tabs>
        <w:spacing w:before="480" w:after="360"/>
        <w:jc w:val="center"/>
        <w:rPr>
          <w:bCs/>
          <w:caps/>
          <w:color w:val="001023"/>
          <w:sz w:val="28"/>
        </w:rPr>
      </w:pPr>
    </w:p>
    <w:p w14:paraId="69F4F551" w14:textId="75740F45" w:rsidR="009B1CC2" w:rsidRDefault="009B1CC2">
      <w:pPr>
        <w:rPr>
          <w:bCs/>
          <w:caps/>
          <w:color w:val="001023"/>
          <w:sz w:val="28"/>
        </w:rPr>
      </w:pPr>
    </w:p>
    <w:p w14:paraId="3B5DFC22" w14:textId="77777777" w:rsidR="009B1CC2" w:rsidRDefault="009B1CC2">
      <w:pPr>
        <w:rPr>
          <w:bCs/>
          <w:caps/>
          <w:color w:val="001023"/>
          <w:sz w:val="28"/>
        </w:rPr>
      </w:pPr>
    </w:p>
    <w:p w14:paraId="34B51F0A" w14:textId="77777777" w:rsidR="009B1CC2" w:rsidRDefault="009B1CC2">
      <w:pPr>
        <w:rPr>
          <w:bCs/>
          <w:caps/>
          <w:color w:val="001023"/>
          <w:sz w:val="28"/>
        </w:rPr>
      </w:pPr>
      <w:r>
        <w:rPr>
          <w:bCs/>
          <w:caps/>
          <w:color w:val="001023"/>
          <w:sz w:val="28"/>
        </w:rPr>
        <w:br w:type="page"/>
      </w:r>
    </w:p>
    <w:p w14:paraId="20B9DD23" w14:textId="4B6D21C3" w:rsidR="009747BA" w:rsidRPr="007E741A" w:rsidRDefault="00EB419A" w:rsidP="00F80B9B">
      <w:pPr>
        <w:tabs>
          <w:tab w:val="center" w:pos="5102"/>
          <w:tab w:val="right" w:pos="10204"/>
        </w:tabs>
        <w:spacing w:before="480" w:after="360"/>
        <w:jc w:val="center"/>
        <w:rPr>
          <w:bCs/>
          <w:caps/>
          <w:color w:val="001023"/>
          <w:sz w:val="28"/>
        </w:rPr>
      </w:pPr>
      <w:r w:rsidRPr="007E741A">
        <w:rPr>
          <w:bCs/>
          <w:caps/>
          <w:color w:val="001023"/>
          <w:sz w:val="28"/>
        </w:rPr>
        <w:lastRenderedPageBreak/>
        <w:t>CONTENT</w:t>
      </w:r>
    </w:p>
    <w:p w14:paraId="1F6F68F9" w14:textId="71A94220" w:rsidR="0076738D" w:rsidRPr="007E741A" w:rsidRDefault="009747BA">
      <w:pPr>
        <w:pStyle w:val="TM1"/>
        <w:rPr>
          <w:rFonts w:ascii="Brown-Light" w:eastAsiaTheme="minorEastAsia" w:hAnsi="Brown-Light"/>
          <w:b w:val="0"/>
          <w:bCs/>
          <w:noProof/>
          <w:color w:val="auto"/>
          <w:kern w:val="2"/>
          <w:sz w:val="24"/>
          <w:szCs w:val="24"/>
          <w:lang w:eastAsia="fr-FR"/>
          <w14:ligatures w14:val="standardContextual"/>
        </w:rPr>
      </w:pPr>
      <w:r w:rsidRPr="007E741A">
        <w:rPr>
          <w:rFonts w:ascii="Brown-Light" w:hAnsi="Brown-Light"/>
          <w:b w:val="0"/>
          <w:bCs/>
          <w:color w:val="001023"/>
        </w:rPr>
        <w:fldChar w:fldCharType="begin"/>
      </w:r>
      <w:r w:rsidRPr="007E741A">
        <w:rPr>
          <w:rFonts w:ascii="Brown-Light" w:hAnsi="Brown-Light"/>
          <w:b w:val="0"/>
          <w:bCs/>
          <w:color w:val="001023"/>
        </w:rPr>
        <w:instrText xml:space="preserve"> TOC \o "1-4" \h \z \u </w:instrText>
      </w:r>
      <w:r w:rsidRPr="007E741A">
        <w:rPr>
          <w:rFonts w:ascii="Brown-Light" w:hAnsi="Brown-Light"/>
          <w:b w:val="0"/>
          <w:bCs/>
          <w:color w:val="001023"/>
        </w:rPr>
        <w:fldChar w:fldCharType="separate"/>
      </w:r>
      <w:hyperlink w:anchor="_Toc224034059" w:history="1">
        <w:r w:rsidR="0076738D" w:rsidRPr="007E741A">
          <w:rPr>
            <w:rStyle w:val="Lienhypertexte"/>
            <w:rFonts w:ascii="Brown-Light" w:hAnsi="Brown-Light"/>
            <w:b w:val="0"/>
            <w:bCs/>
            <w:noProof/>
          </w:rPr>
          <w:t>1</w:t>
        </w:r>
        <w:r w:rsidR="0076738D" w:rsidRPr="007E741A">
          <w:rPr>
            <w:rFonts w:ascii="Brown-Light" w:eastAsiaTheme="minorEastAsia" w:hAnsi="Brown-Light"/>
            <w:b w:val="0"/>
            <w:bCs/>
            <w:noProof/>
            <w:color w:val="auto"/>
            <w:kern w:val="2"/>
            <w:sz w:val="24"/>
            <w:szCs w:val="24"/>
            <w:lang w:eastAsia="fr-FR"/>
            <w14:ligatures w14:val="standardContextual"/>
          </w:rPr>
          <w:tab/>
        </w:r>
        <w:r w:rsidR="0076738D" w:rsidRPr="007E741A">
          <w:rPr>
            <w:rStyle w:val="Lienhypertexte"/>
            <w:rFonts w:ascii="Brown-Light" w:hAnsi="Brown-Light"/>
            <w:b w:val="0"/>
            <w:bCs/>
            <w:noProof/>
          </w:rPr>
          <w:t>Generalities</w:t>
        </w:r>
        <w:r w:rsidR="0076738D" w:rsidRPr="007E741A">
          <w:rPr>
            <w:rFonts w:ascii="Brown-Light" w:hAnsi="Brown-Light"/>
            <w:b w:val="0"/>
            <w:bCs/>
            <w:noProof/>
            <w:webHidden/>
          </w:rPr>
          <w:tab/>
        </w:r>
        <w:r w:rsidR="0076738D" w:rsidRPr="007E741A">
          <w:rPr>
            <w:rFonts w:ascii="Brown-Light" w:hAnsi="Brown-Light"/>
            <w:b w:val="0"/>
            <w:bCs/>
            <w:noProof/>
            <w:webHidden/>
          </w:rPr>
          <w:fldChar w:fldCharType="begin"/>
        </w:r>
        <w:r w:rsidR="0076738D" w:rsidRPr="007E741A">
          <w:rPr>
            <w:rFonts w:ascii="Brown-Light" w:hAnsi="Brown-Light"/>
            <w:b w:val="0"/>
            <w:bCs/>
            <w:noProof/>
            <w:webHidden/>
          </w:rPr>
          <w:instrText xml:space="preserve"> PAGEREF _Toc224034059 \h </w:instrText>
        </w:r>
        <w:r w:rsidR="0076738D" w:rsidRPr="007E741A">
          <w:rPr>
            <w:rFonts w:ascii="Brown-Light" w:hAnsi="Brown-Light"/>
            <w:b w:val="0"/>
            <w:bCs/>
            <w:noProof/>
            <w:webHidden/>
          </w:rPr>
        </w:r>
        <w:r w:rsidR="0076738D" w:rsidRPr="007E741A">
          <w:rPr>
            <w:rFonts w:ascii="Brown-Light" w:hAnsi="Brown-Light"/>
            <w:b w:val="0"/>
            <w:bCs/>
            <w:noProof/>
            <w:webHidden/>
          </w:rPr>
          <w:fldChar w:fldCharType="separate"/>
        </w:r>
        <w:r w:rsidR="0076738D" w:rsidRPr="007E741A">
          <w:rPr>
            <w:rFonts w:ascii="Brown-Light" w:hAnsi="Brown-Light"/>
            <w:b w:val="0"/>
            <w:bCs/>
            <w:noProof/>
            <w:webHidden/>
          </w:rPr>
          <w:t>5</w:t>
        </w:r>
        <w:r w:rsidR="0076738D" w:rsidRPr="007E741A">
          <w:rPr>
            <w:rFonts w:ascii="Brown-Light" w:hAnsi="Brown-Light"/>
            <w:b w:val="0"/>
            <w:bCs/>
            <w:noProof/>
            <w:webHidden/>
          </w:rPr>
          <w:fldChar w:fldCharType="end"/>
        </w:r>
      </w:hyperlink>
    </w:p>
    <w:p w14:paraId="101AD4ED" w14:textId="0239B7AC" w:rsidR="0076738D" w:rsidRPr="007E741A" w:rsidRDefault="0076738D">
      <w:pPr>
        <w:pStyle w:val="TM2"/>
        <w:rPr>
          <w:rFonts w:ascii="Brown-Light" w:eastAsiaTheme="minorEastAsia" w:hAnsi="Brown-Light"/>
          <w:b w:val="0"/>
          <w:bCs/>
          <w:noProof/>
          <w:color w:val="auto"/>
          <w:kern w:val="2"/>
          <w:szCs w:val="24"/>
          <w:lang w:eastAsia="fr-FR"/>
          <w14:ligatures w14:val="standardContextual"/>
        </w:rPr>
      </w:pPr>
      <w:hyperlink w:anchor="_Toc224034060" w:history="1">
        <w:r w:rsidRPr="007E741A">
          <w:rPr>
            <w:rStyle w:val="Lienhypertexte"/>
            <w:rFonts w:ascii="Brown-Light" w:hAnsi="Brown-Light"/>
            <w:b w:val="0"/>
            <w:bCs/>
            <w:noProof/>
          </w:rPr>
          <w:t>1.1</w:t>
        </w:r>
        <w:r w:rsidRPr="007E741A">
          <w:rPr>
            <w:rFonts w:ascii="Brown-Light" w:eastAsiaTheme="minorEastAsia" w:hAnsi="Brown-Light"/>
            <w:b w:val="0"/>
            <w:bCs/>
            <w:noProof/>
            <w:color w:val="auto"/>
            <w:kern w:val="2"/>
            <w:szCs w:val="24"/>
            <w:lang w:eastAsia="fr-FR"/>
            <w14:ligatures w14:val="standardContextual"/>
          </w:rPr>
          <w:tab/>
        </w:r>
        <w:r w:rsidRPr="007E741A">
          <w:rPr>
            <w:rStyle w:val="Lienhypertexte"/>
            <w:rFonts w:ascii="Brown-Light" w:hAnsi="Brown-Light"/>
            <w:b w:val="0"/>
            <w:bCs/>
            <w:noProof/>
          </w:rPr>
          <w:t>EUT Presentation</w:t>
        </w:r>
        <w:r w:rsidRPr="007E741A">
          <w:rPr>
            <w:rFonts w:ascii="Brown-Light" w:hAnsi="Brown-Light"/>
            <w:b w:val="0"/>
            <w:bCs/>
            <w:noProof/>
            <w:webHidden/>
          </w:rPr>
          <w:tab/>
        </w:r>
        <w:r w:rsidRPr="007E741A">
          <w:rPr>
            <w:rFonts w:ascii="Brown-Light" w:hAnsi="Brown-Light"/>
            <w:b w:val="0"/>
            <w:bCs/>
            <w:noProof/>
            <w:webHidden/>
          </w:rPr>
          <w:fldChar w:fldCharType="begin"/>
        </w:r>
        <w:r w:rsidRPr="007E741A">
          <w:rPr>
            <w:rFonts w:ascii="Brown-Light" w:hAnsi="Brown-Light"/>
            <w:b w:val="0"/>
            <w:bCs/>
            <w:noProof/>
            <w:webHidden/>
          </w:rPr>
          <w:instrText xml:space="preserve"> PAGEREF _Toc224034060 \h </w:instrText>
        </w:r>
        <w:r w:rsidRPr="007E741A">
          <w:rPr>
            <w:rFonts w:ascii="Brown-Light" w:hAnsi="Brown-Light"/>
            <w:b w:val="0"/>
            <w:bCs/>
            <w:noProof/>
            <w:webHidden/>
          </w:rPr>
        </w:r>
        <w:r w:rsidRPr="007E741A">
          <w:rPr>
            <w:rFonts w:ascii="Brown-Light" w:hAnsi="Brown-Light"/>
            <w:b w:val="0"/>
            <w:bCs/>
            <w:noProof/>
            <w:webHidden/>
          </w:rPr>
          <w:fldChar w:fldCharType="separate"/>
        </w:r>
        <w:r w:rsidRPr="007E741A">
          <w:rPr>
            <w:rFonts w:ascii="Brown-Light" w:hAnsi="Brown-Light"/>
            <w:b w:val="0"/>
            <w:bCs/>
            <w:noProof/>
            <w:webHidden/>
          </w:rPr>
          <w:t>5</w:t>
        </w:r>
        <w:r w:rsidRPr="007E741A">
          <w:rPr>
            <w:rFonts w:ascii="Brown-Light" w:hAnsi="Brown-Light"/>
            <w:b w:val="0"/>
            <w:bCs/>
            <w:noProof/>
            <w:webHidden/>
          </w:rPr>
          <w:fldChar w:fldCharType="end"/>
        </w:r>
      </w:hyperlink>
    </w:p>
    <w:p w14:paraId="706751F9" w14:textId="11A47D85" w:rsidR="0076738D" w:rsidRPr="007E741A" w:rsidRDefault="0076738D">
      <w:pPr>
        <w:pStyle w:val="TM3"/>
        <w:rPr>
          <w:rFonts w:ascii="Brown-Light" w:eastAsiaTheme="minorEastAsia" w:hAnsi="Brown-Light"/>
          <w:bCs/>
          <w:noProof/>
          <w:color w:val="auto"/>
          <w:kern w:val="2"/>
          <w:sz w:val="24"/>
          <w:szCs w:val="24"/>
          <w:lang w:eastAsia="fr-FR"/>
          <w14:ligatures w14:val="standardContextual"/>
        </w:rPr>
      </w:pPr>
      <w:hyperlink w:anchor="_Toc224034061" w:history="1">
        <w:r w:rsidRPr="007E741A">
          <w:rPr>
            <w:rStyle w:val="Lienhypertexte"/>
            <w:rFonts w:ascii="Brown-Light" w:hAnsi="Brown-Light"/>
            <w:bCs/>
            <w:noProof/>
          </w:rPr>
          <w:t>1.1.1</w:t>
        </w:r>
        <w:r w:rsidRPr="007E741A">
          <w:rPr>
            <w:rFonts w:ascii="Brown-Light" w:eastAsiaTheme="minorEastAsia" w:hAnsi="Brown-Light"/>
            <w:bCs/>
            <w:noProof/>
            <w:color w:val="auto"/>
            <w:kern w:val="2"/>
            <w:sz w:val="24"/>
            <w:szCs w:val="24"/>
            <w:lang w:eastAsia="fr-FR"/>
            <w14:ligatures w14:val="standardContextual"/>
          </w:rPr>
          <w:tab/>
        </w:r>
        <w:r w:rsidRPr="007E741A">
          <w:rPr>
            <w:rStyle w:val="Lienhypertexte"/>
            <w:rFonts w:ascii="Brown-Light" w:hAnsi="Brown-Light"/>
            <w:bCs/>
            <w:noProof/>
          </w:rPr>
          <w:t>GEH2</w:t>
        </w:r>
        <w:r w:rsidRPr="007E741A">
          <w:rPr>
            <w:rFonts w:ascii="Brown-Light" w:hAnsi="Brown-Light"/>
            <w:bCs/>
            <w:noProof/>
            <w:webHidden/>
          </w:rPr>
          <w:tab/>
        </w:r>
        <w:r w:rsidRPr="007E741A">
          <w:rPr>
            <w:rFonts w:ascii="Brown-Light" w:hAnsi="Brown-Light"/>
            <w:bCs/>
            <w:noProof/>
            <w:webHidden/>
          </w:rPr>
          <w:fldChar w:fldCharType="begin"/>
        </w:r>
        <w:r w:rsidRPr="007E741A">
          <w:rPr>
            <w:rFonts w:ascii="Brown-Light" w:hAnsi="Brown-Light"/>
            <w:bCs/>
            <w:noProof/>
            <w:webHidden/>
          </w:rPr>
          <w:instrText xml:space="preserve"> PAGEREF _Toc224034061 \h </w:instrText>
        </w:r>
        <w:r w:rsidRPr="007E741A">
          <w:rPr>
            <w:rFonts w:ascii="Brown-Light" w:hAnsi="Brown-Light"/>
            <w:bCs/>
            <w:noProof/>
            <w:webHidden/>
          </w:rPr>
        </w:r>
        <w:r w:rsidRPr="007E741A">
          <w:rPr>
            <w:rFonts w:ascii="Brown-Light" w:hAnsi="Brown-Light"/>
            <w:bCs/>
            <w:noProof/>
            <w:webHidden/>
          </w:rPr>
          <w:fldChar w:fldCharType="separate"/>
        </w:r>
        <w:r w:rsidRPr="007E741A">
          <w:rPr>
            <w:rFonts w:ascii="Brown-Light" w:hAnsi="Brown-Light"/>
            <w:bCs/>
            <w:noProof/>
            <w:webHidden/>
          </w:rPr>
          <w:t>5</w:t>
        </w:r>
        <w:r w:rsidRPr="007E741A">
          <w:rPr>
            <w:rFonts w:ascii="Brown-Light" w:hAnsi="Brown-Light"/>
            <w:bCs/>
            <w:noProof/>
            <w:webHidden/>
          </w:rPr>
          <w:fldChar w:fldCharType="end"/>
        </w:r>
      </w:hyperlink>
    </w:p>
    <w:p w14:paraId="46C0C168" w14:textId="5D044C47" w:rsidR="0076738D" w:rsidRPr="007E741A" w:rsidRDefault="0076738D">
      <w:pPr>
        <w:pStyle w:val="TM2"/>
        <w:rPr>
          <w:rFonts w:ascii="Brown-Light" w:eastAsiaTheme="minorEastAsia" w:hAnsi="Brown-Light"/>
          <w:b w:val="0"/>
          <w:bCs/>
          <w:noProof/>
          <w:color w:val="auto"/>
          <w:kern w:val="2"/>
          <w:szCs w:val="24"/>
          <w:lang w:eastAsia="fr-FR"/>
          <w14:ligatures w14:val="standardContextual"/>
        </w:rPr>
      </w:pPr>
      <w:hyperlink w:anchor="_Toc224034062" w:history="1">
        <w:r w:rsidRPr="007E741A">
          <w:rPr>
            <w:rStyle w:val="Lienhypertexte"/>
            <w:rFonts w:ascii="Brown-Light" w:hAnsi="Brown-Light"/>
            <w:b w:val="0"/>
            <w:bCs/>
            <w:noProof/>
          </w:rPr>
          <w:t>1.2</w:t>
        </w:r>
        <w:r w:rsidRPr="007E741A">
          <w:rPr>
            <w:rFonts w:ascii="Brown-Light" w:eastAsiaTheme="minorEastAsia" w:hAnsi="Brown-Light"/>
            <w:b w:val="0"/>
            <w:bCs/>
            <w:noProof/>
            <w:color w:val="auto"/>
            <w:kern w:val="2"/>
            <w:szCs w:val="24"/>
            <w:lang w:eastAsia="fr-FR"/>
            <w14:ligatures w14:val="standardContextual"/>
          </w:rPr>
          <w:tab/>
        </w:r>
        <w:r w:rsidRPr="007E741A">
          <w:rPr>
            <w:rStyle w:val="Lienhypertexte"/>
            <w:rFonts w:ascii="Brown-Light" w:hAnsi="Brown-Light"/>
            <w:b w:val="0"/>
            <w:bCs/>
            <w:noProof/>
          </w:rPr>
          <w:t>Technical description of the EUT</w:t>
        </w:r>
        <w:r w:rsidRPr="007E741A">
          <w:rPr>
            <w:rFonts w:ascii="Brown-Light" w:hAnsi="Brown-Light"/>
            <w:b w:val="0"/>
            <w:bCs/>
            <w:noProof/>
            <w:webHidden/>
          </w:rPr>
          <w:tab/>
        </w:r>
        <w:r w:rsidRPr="007E741A">
          <w:rPr>
            <w:rFonts w:ascii="Brown-Light" w:hAnsi="Brown-Light"/>
            <w:b w:val="0"/>
            <w:bCs/>
            <w:noProof/>
            <w:webHidden/>
          </w:rPr>
          <w:fldChar w:fldCharType="begin"/>
        </w:r>
        <w:r w:rsidRPr="007E741A">
          <w:rPr>
            <w:rFonts w:ascii="Brown-Light" w:hAnsi="Brown-Light"/>
            <w:b w:val="0"/>
            <w:bCs/>
            <w:noProof/>
            <w:webHidden/>
          </w:rPr>
          <w:instrText xml:space="preserve"> PAGEREF _Toc224034062 \h </w:instrText>
        </w:r>
        <w:r w:rsidRPr="007E741A">
          <w:rPr>
            <w:rFonts w:ascii="Brown-Light" w:hAnsi="Brown-Light"/>
            <w:b w:val="0"/>
            <w:bCs/>
            <w:noProof/>
            <w:webHidden/>
          </w:rPr>
        </w:r>
        <w:r w:rsidRPr="007E741A">
          <w:rPr>
            <w:rFonts w:ascii="Brown-Light" w:hAnsi="Brown-Light"/>
            <w:b w:val="0"/>
            <w:bCs/>
            <w:noProof/>
            <w:webHidden/>
          </w:rPr>
          <w:fldChar w:fldCharType="separate"/>
        </w:r>
        <w:r w:rsidRPr="007E741A">
          <w:rPr>
            <w:rFonts w:ascii="Brown-Light" w:hAnsi="Brown-Light"/>
            <w:b w:val="0"/>
            <w:bCs/>
            <w:noProof/>
            <w:webHidden/>
          </w:rPr>
          <w:t>7</w:t>
        </w:r>
        <w:r w:rsidRPr="007E741A">
          <w:rPr>
            <w:rFonts w:ascii="Brown-Light" w:hAnsi="Brown-Light"/>
            <w:b w:val="0"/>
            <w:bCs/>
            <w:noProof/>
            <w:webHidden/>
          </w:rPr>
          <w:fldChar w:fldCharType="end"/>
        </w:r>
      </w:hyperlink>
    </w:p>
    <w:p w14:paraId="6BC887AC" w14:textId="58412751" w:rsidR="0076738D" w:rsidRPr="007E741A" w:rsidRDefault="0076738D">
      <w:pPr>
        <w:pStyle w:val="TM2"/>
        <w:rPr>
          <w:rFonts w:ascii="Brown-Light" w:eastAsiaTheme="minorEastAsia" w:hAnsi="Brown-Light"/>
          <w:b w:val="0"/>
          <w:bCs/>
          <w:noProof/>
          <w:color w:val="auto"/>
          <w:kern w:val="2"/>
          <w:szCs w:val="24"/>
          <w:lang w:eastAsia="fr-FR"/>
          <w14:ligatures w14:val="standardContextual"/>
        </w:rPr>
      </w:pPr>
      <w:hyperlink w:anchor="_Toc224034063" w:history="1">
        <w:r w:rsidRPr="007E741A">
          <w:rPr>
            <w:rStyle w:val="Lienhypertexte"/>
            <w:rFonts w:ascii="Brown-Light" w:hAnsi="Brown-Light"/>
            <w:b w:val="0"/>
            <w:bCs/>
            <w:noProof/>
          </w:rPr>
          <w:t>1.3</w:t>
        </w:r>
        <w:r w:rsidRPr="007E741A">
          <w:rPr>
            <w:rFonts w:ascii="Brown-Light" w:eastAsiaTheme="minorEastAsia" w:hAnsi="Brown-Light"/>
            <w:b w:val="0"/>
            <w:bCs/>
            <w:noProof/>
            <w:color w:val="auto"/>
            <w:kern w:val="2"/>
            <w:szCs w:val="24"/>
            <w:lang w:eastAsia="fr-FR"/>
            <w14:ligatures w14:val="standardContextual"/>
          </w:rPr>
          <w:tab/>
        </w:r>
        <w:r w:rsidRPr="007E741A">
          <w:rPr>
            <w:rStyle w:val="Lienhypertexte"/>
            <w:rFonts w:ascii="Brown-Light" w:hAnsi="Brown-Light"/>
            <w:b w:val="0"/>
            <w:bCs/>
            <w:noProof/>
          </w:rPr>
          <w:t>Sub-System Presentation</w:t>
        </w:r>
        <w:r w:rsidRPr="007E741A">
          <w:rPr>
            <w:rFonts w:ascii="Brown-Light" w:hAnsi="Brown-Light"/>
            <w:b w:val="0"/>
            <w:bCs/>
            <w:noProof/>
            <w:webHidden/>
          </w:rPr>
          <w:tab/>
        </w:r>
        <w:r w:rsidRPr="007E741A">
          <w:rPr>
            <w:rFonts w:ascii="Brown-Light" w:hAnsi="Brown-Light"/>
            <w:b w:val="0"/>
            <w:bCs/>
            <w:noProof/>
            <w:webHidden/>
          </w:rPr>
          <w:fldChar w:fldCharType="begin"/>
        </w:r>
        <w:r w:rsidRPr="007E741A">
          <w:rPr>
            <w:rFonts w:ascii="Brown-Light" w:hAnsi="Brown-Light"/>
            <w:b w:val="0"/>
            <w:bCs/>
            <w:noProof/>
            <w:webHidden/>
          </w:rPr>
          <w:instrText xml:space="preserve"> PAGEREF _Toc224034063 \h </w:instrText>
        </w:r>
        <w:r w:rsidRPr="007E741A">
          <w:rPr>
            <w:rFonts w:ascii="Brown-Light" w:hAnsi="Brown-Light"/>
            <w:b w:val="0"/>
            <w:bCs/>
            <w:noProof/>
            <w:webHidden/>
          </w:rPr>
        </w:r>
        <w:r w:rsidRPr="007E741A">
          <w:rPr>
            <w:rFonts w:ascii="Brown-Light" w:hAnsi="Brown-Light"/>
            <w:b w:val="0"/>
            <w:bCs/>
            <w:noProof/>
            <w:webHidden/>
          </w:rPr>
          <w:fldChar w:fldCharType="separate"/>
        </w:r>
        <w:r w:rsidRPr="007E741A">
          <w:rPr>
            <w:rFonts w:ascii="Brown-Light" w:hAnsi="Brown-Light"/>
            <w:b w:val="0"/>
            <w:bCs/>
            <w:noProof/>
            <w:webHidden/>
          </w:rPr>
          <w:t>7</w:t>
        </w:r>
        <w:r w:rsidRPr="007E741A">
          <w:rPr>
            <w:rFonts w:ascii="Brown-Light" w:hAnsi="Brown-Light"/>
            <w:b w:val="0"/>
            <w:bCs/>
            <w:noProof/>
            <w:webHidden/>
          </w:rPr>
          <w:fldChar w:fldCharType="end"/>
        </w:r>
      </w:hyperlink>
    </w:p>
    <w:p w14:paraId="0709C9F9" w14:textId="25B45580" w:rsidR="0076738D" w:rsidRPr="007E741A" w:rsidRDefault="0076738D">
      <w:pPr>
        <w:pStyle w:val="TM2"/>
        <w:rPr>
          <w:rFonts w:ascii="Brown-Light" w:eastAsiaTheme="minorEastAsia" w:hAnsi="Brown-Light"/>
          <w:b w:val="0"/>
          <w:bCs/>
          <w:noProof/>
          <w:color w:val="auto"/>
          <w:kern w:val="2"/>
          <w:szCs w:val="24"/>
          <w:lang w:eastAsia="fr-FR"/>
          <w14:ligatures w14:val="standardContextual"/>
        </w:rPr>
      </w:pPr>
      <w:hyperlink w:anchor="_Toc224034064" w:history="1">
        <w:r w:rsidRPr="007E741A">
          <w:rPr>
            <w:rStyle w:val="Lienhypertexte"/>
            <w:rFonts w:ascii="Brown-Light" w:hAnsi="Brown-Light"/>
            <w:b w:val="0"/>
            <w:bCs/>
            <w:noProof/>
          </w:rPr>
          <w:t>1.4</w:t>
        </w:r>
        <w:r w:rsidRPr="007E741A">
          <w:rPr>
            <w:rFonts w:ascii="Brown-Light" w:eastAsiaTheme="minorEastAsia" w:hAnsi="Brown-Light"/>
            <w:b w:val="0"/>
            <w:bCs/>
            <w:noProof/>
            <w:color w:val="auto"/>
            <w:kern w:val="2"/>
            <w:szCs w:val="24"/>
            <w:lang w:eastAsia="fr-FR"/>
            <w14:ligatures w14:val="standardContextual"/>
          </w:rPr>
          <w:tab/>
        </w:r>
        <w:r w:rsidRPr="007E741A">
          <w:rPr>
            <w:rStyle w:val="Lienhypertexte"/>
            <w:rFonts w:ascii="Brown-Light" w:hAnsi="Brown-Light"/>
            <w:b w:val="0"/>
            <w:bCs/>
            <w:noProof/>
          </w:rPr>
          <w:t>Sub System 1</w:t>
        </w:r>
        <w:r w:rsidRPr="007E741A">
          <w:rPr>
            <w:rFonts w:ascii="Brown-Light" w:hAnsi="Brown-Light"/>
            <w:b w:val="0"/>
            <w:bCs/>
            <w:noProof/>
            <w:webHidden/>
          </w:rPr>
          <w:tab/>
        </w:r>
        <w:r w:rsidRPr="007E741A">
          <w:rPr>
            <w:rFonts w:ascii="Brown-Light" w:hAnsi="Brown-Light"/>
            <w:b w:val="0"/>
            <w:bCs/>
            <w:noProof/>
            <w:webHidden/>
          </w:rPr>
          <w:fldChar w:fldCharType="begin"/>
        </w:r>
        <w:r w:rsidRPr="007E741A">
          <w:rPr>
            <w:rFonts w:ascii="Brown-Light" w:hAnsi="Brown-Light"/>
            <w:b w:val="0"/>
            <w:bCs/>
            <w:noProof/>
            <w:webHidden/>
          </w:rPr>
          <w:instrText xml:space="preserve"> PAGEREF _Toc224034064 \h </w:instrText>
        </w:r>
        <w:r w:rsidRPr="007E741A">
          <w:rPr>
            <w:rFonts w:ascii="Brown-Light" w:hAnsi="Brown-Light"/>
            <w:b w:val="0"/>
            <w:bCs/>
            <w:noProof/>
            <w:webHidden/>
          </w:rPr>
        </w:r>
        <w:r w:rsidRPr="007E741A">
          <w:rPr>
            <w:rFonts w:ascii="Brown-Light" w:hAnsi="Brown-Light"/>
            <w:b w:val="0"/>
            <w:bCs/>
            <w:noProof/>
            <w:webHidden/>
          </w:rPr>
          <w:fldChar w:fldCharType="separate"/>
        </w:r>
        <w:r w:rsidRPr="007E741A">
          <w:rPr>
            <w:rFonts w:ascii="Brown-Light" w:hAnsi="Brown-Light"/>
            <w:b w:val="0"/>
            <w:bCs/>
            <w:noProof/>
            <w:webHidden/>
          </w:rPr>
          <w:t>7</w:t>
        </w:r>
        <w:r w:rsidRPr="007E741A">
          <w:rPr>
            <w:rFonts w:ascii="Brown-Light" w:hAnsi="Brown-Light"/>
            <w:b w:val="0"/>
            <w:bCs/>
            <w:noProof/>
            <w:webHidden/>
          </w:rPr>
          <w:fldChar w:fldCharType="end"/>
        </w:r>
      </w:hyperlink>
    </w:p>
    <w:p w14:paraId="1D960BEF" w14:textId="5AD2337D" w:rsidR="0076738D" w:rsidRPr="007E741A" w:rsidRDefault="0076738D">
      <w:pPr>
        <w:pStyle w:val="TM2"/>
        <w:rPr>
          <w:rFonts w:ascii="Brown-Light" w:eastAsiaTheme="minorEastAsia" w:hAnsi="Brown-Light"/>
          <w:b w:val="0"/>
          <w:bCs/>
          <w:noProof/>
          <w:color w:val="auto"/>
          <w:kern w:val="2"/>
          <w:szCs w:val="24"/>
          <w:lang w:eastAsia="fr-FR"/>
          <w14:ligatures w14:val="standardContextual"/>
        </w:rPr>
      </w:pPr>
      <w:hyperlink w:anchor="_Toc224034065" w:history="1">
        <w:r w:rsidRPr="007E741A">
          <w:rPr>
            <w:rStyle w:val="Lienhypertexte"/>
            <w:rFonts w:ascii="Brown-Light" w:hAnsi="Brown-Light"/>
            <w:b w:val="0"/>
            <w:bCs/>
            <w:noProof/>
          </w:rPr>
          <w:t>1.5</w:t>
        </w:r>
        <w:r w:rsidRPr="007E741A">
          <w:rPr>
            <w:rFonts w:ascii="Brown-Light" w:eastAsiaTheme="minorEastAsia" w:hAnsi="Brown-Light"/>
            <w:b w:val="0"/>
            <w:bCs/>
            <w:noProof/>
            <w:color w:val="auto"/>
            <w:kern w:val="2"/>
            <w:szCs w:val="24"/>
            <w:lang w:eastAsia="fr-FR"/>
            <w14:ligatures w14:val="standardContextual"/>
          </w:rPr>
          <w:tab/>
        </w:r>
        <w:r w:rsidRPr="007E741A">
          <w:rPr>
            <w:rStyle w:val="Lienhypertexte"/>
            <w:rFonts w:ascii="Brown-Light" w:hAnsi="Brown-Light"/>
            <w:b w:val="0"/>
            <w:bCs/>
            <w:noProof/>
          </w:rPr>
          <w:t>Sub System 2</w:t>
        </w:r>
        <w:r w:rsidRPr="007E741A">
          <w:rPr>
            <w:rFonts w:ascii="Brown-Light" w:hAnsi="Brown-Light"/>
            <w:b w:val="0"/>
            <w:bCs/>
            <w:noProof/>
            <w:webHidden/>
          </w:rPr>
          <w:tab/>
        </w:r>
        <w:r w:rsidRPr="007E741A">
          <w:rPr>
            <w:rFonts w:ascii="Brown-Light" w:hAnsi="Brown-Light"/>
            <w:b w:val="0"/>
            <w:bCs/>
            <w:noProof/>
            <w:webHidden/>
          </w:rPr>
          <w:fldChar w:fldCharType="begin"/>
        </w:r>
        <w:r w:rsidRPr="007E741A">
          <w:rPr>
            <w:rFonts w:ascii="Brown-Light" w:hAnsi="Brown-Light"/>
            <w:b w:val="0"/>
            <w:bCs/>
            <w:noProof/>
            <w:webHidden/>
          </w:rPr>
          <w:instrText xml:space="preserve"> PAGEREF _Toc224034065 \h </w:instrText>
        </w:r>
        <w:r w:rsidRPr="007E741A">
          <w:rPr>
            <w:rFonts w:ascii="Brown-Light" w:hAnsi="Brown-Light"/>
            <w:b w:val="0"/>
            <w:bCs/>
            <w:noProof/>
            <w:webHidden/>
          </w:rPr>
        </w:r>
        <w:r w:rsidRPr="007E741A">
          <w:rPr>
            <w:rFonts w:ascii="Brown-Light" w:hAnsi="Brown-Light"/>
            <w:b w:val="0"/>
            <w:bCs/>
            <w:noProof/>
            <w:webHidden/>
          </w:rPr>
          <w:fldChar w:fldCharType="separate"/>
        </w:r>
        <w:r w:rsidRPr="007E741A">
          <w:rPr>
            <w:rFonts w:ascii="Brown-Light" w:hAnsi="Brown-Light"/>
            <w:b w:val="0"/>
            <w:bCs/>
            <w:noProof/>
            <w:webHidden/>
          </w:rPr>
          <w:t>7</w:t>
        </w:r>
        <w:r w:rsidRPr="007E741A">
          <w:rPr>
            <w:rFonts w:ascii="Brown-Light" w:hAnsi="Brown-Light"/>
            <w:b w:val="0"/>
            <w:bCs/>
            <w:noProof/>
            <w:webHidden/>
          </w:rPr>
          <w:fldChar w:fldCharType="end"/>
        </w:r>
      </w:hyperlink>
    </w:p>
    <w:p w14:paraId="20548553" w14:textId="3466B201" w:rsidR="0076738D" w:rsidRPr="007E741A" w:rsidRDefault="0076738D">
      <w:pPr>
        <w:pStyle w:val="TM1"/>
        <w:rPr>
          <w:rFonts w:ascii="Brown-Light" w:eastAsiaTheme="minorEastAsia" w:hAnsi="Brown-Light"/>
          <w:b w:val="0"/>
          <w:bCs/>
          <w:noProof/>
          <w:color w:val="auto"/>
          <w:kern w:val="2"/>
          <w:sz w:val="24"/>
          <w:szCs w:val="24"/>
          <w:lang w:eastAsia="fr-FR"/>
          <w14:ligatures w14:val="standardContextual"/>
        </w:rPr>
      </w:pPr>
      <w:hyperlink w:anchor="_Toc224034066" w:history="1">
        <w:r w:rsidRPr="007E741A">
          <w:rPr>
            <w:rStyle w:val="Lienhypertexte"/>
            <w:rFonts w:ascii="Brown-Light" w:hAnsi="Brown-Light"/>
            <w:b w:val="0"/>
            <w:bCs/>
            <w:noProof/>
          </w:rPr>
          <w:t>2</w:t>
        </w:r>
        <w:r w:rsidRPr="007E741A">
          <w:rPr>
            <w:rFonts w:ascii="Brown-Light" w:eastAsiaTheme="minorEastAsia" w:hAnsi="Brown-Light"/>
            <w:b w:val="0"/>
            <w:bCs/>
            <w:noProof/>
            <w:color w:val="auto"/>
            <w:kern w:val="2"/>
            <w:sz w:val="24"/>
            <w:szCs w:val="24"/>
            <w:lang w:eastAsia="fr-FR"/>
            <w14:ligatures w14:val="standardContextual"/>
          </w:rPr>
          <w:tab/>
        </w:r>
        <w:r w:rsidRPr="007E741A">
          <w:rPr>
            <w:rStyle w:val="Lienhypertexte"/>
            <w:rFonts w:ascii="Brown-Light" w:hAnsi="Brown-Light"/>
            <w:b w:val="0"/>
            <w:bCs/>
            <w:noProof/>
          </w:rPr>
          <w:t>Tests Description</w:t>
        </w:r>
        <w:r w:rsidRPr="007E741A">
          <w:rPr>
            <w:rFonts w:ascii="Brown-Light" w:hAnsi="Brown-Light"/>
            <w:b w:val="0"/>
            <w:bCs/>
            <w:noProof/>
            <w:webHidden/>
          </w:rPr>
          <w:tab/>
        </w:r>
        <w:r w:rsidRPr="007E741A">
          <w:rPr>
            <w:rFonts w:ascii="Brown-Light" w:hAnsi="Brown-Light"/>
            <w:b w:val="0"/>
            <w:bCs/>
            <w:noProof/>
            <w:webHidden/>
          </w:rPr>
          <w:fldChar w:fldCharType="begin"/>
        </w:r>
        <w:r w:rsidRPr="007E741A">
          <w:rPr>
            <w:rFonts w:ascii="Brown-Light" w:hAnsi="Brown-Light"/>
            <w:b w:val="0"/>
            <w:bCs/>
            <w:noProof/>
            <w:webHidden/>
          </w:rPr>
          <w:instrText xml:space="preserve"> PAGEREF _Toc224034066 \h </w:instrText>
        </w:r>
        <w:r w:rsidRPr="007E741A">
          <w:rPr>
            <w:rFonts w:ascii="Brown-Light" w:hAnsi="Brown-Light"/>
            <w:b w:val="0"/>
            <w:bCs/>
            <w:noProof/>
            <w:webHidden/>
          </w:rPr>
        </w:r>
        <w:r w:rsidRPr="007E741A">
          <w:rPr>
            <w:rFonts w:ascii="Brown-Light" w:hAnsi="Brown-Light"/>
            <w:b w:val="0"/>
            <w:bCs/>
            <w:noProof/>
            <w:webHidden/>
          </w:rPr>
          <w:fldChar w:fldCharType="separate"/>
        </w:r>
        <w:r w:rsidRPr="007E741A">
          <w:rPr>
            <w:rFonts w:ascii="Brown-Light" w:hAnsi="Brown-Light"/>
            <w:b w:val="0"/>
            <w:bCs/>
            <w:noProof/>
            <w:webHidden/>
          </w:rPr>
          <w:t>8</w:t>
        </w:r>
        <w:r w:rsidRPr="007E741A">
          <w:rPr>
            <w:rFonts w:ascii="Brown-Light" w:hAnsi="Brown-Light"/>
            <w:b w:val="0"/>
            <w:bCs/>
            <w:noProof/>
            <w:webHidden/>
          </w:rPr>
          <w:fldChar w:fldCharType="end"/>
        </w:r>
      </w:hyperlink>
    </w:p>
    <w:p w14:paraId="658B8F27" w14:textId="20C25F99" w:rsidR="0076738D" w:rsidRPr="007E741A" w:rsidRDefault="0076738D">
      <w:pPr>
        <w:pStyle w:val="TM2"/>
        <w:rPr>
          <w:rFonts w:ascii="Brown-Light" w:eastAsiaTheme="minorEastAsia" w:hAnsi="Brown-Light"/>
          <w:b w:val="0"/>
          <w:bCs/>
          <w:noProof/>
          <w:color w:val="auto"/>
          <w:kern w:val="2"/>
          <w:szCs w:val="24"/>
          <w:lang w:eastAsia="fr-FR"/>
          <w14:ligatures w14:val="standardContextual"/>
        </w:rPr>
      </w:pPr>
      <w:hyperlink w:anchor="_Toc224034067" w:history="1">
        <w:r w:rsidRPr="007E741A">
          <w:rPr>
            <w:rStyle w:val="Lienhypertexte"/>
            <w:rFonts w:ascii="Brown-Light" w:hAnsi="Brown-Light"/>
            <w:b w:val="0"/>
            <w:bCs/>
            <w:noProof/>
          </w:rPr>
          <w:t>2.1</w:t>
        </w:r>
        <w:r w:rsidRPr="007E741A">
          <w:rPr>
            <w:rFonts w:ascii="Brown-Light" w:eastAsiaTheme="minorEastAsia" w:hAnsi="Brown-Light"/>
            <w:b w:val="0"/>
            <w:bCs/>
            <w:noProof/>
            <w:color w:val="auto"/>
            <w:kern w:val="2"/>
            <w:szCs w:val="24"/>
            <w:lang w:eastAsia="fr-FR"/>
            <w14:ligatures w14:val="standardContextual"/>
          </w:rPr>
          <w:tab/>
        </w:r>
        <w:r w:rsidRPr="007E741A">
          <w:rPr>
            <w:rStyle w:val="Lienhypertexte"/>
            <w:rFonts w:ascii="Brown-Light" w:hAnsi="Brown-Light"/>
            <w:b w:val="0"/>
            <w:bCs/>
            <w:noProof/>
          </w:rPr>
          <w:t>Introduction</w:t>
        </w:r>
        <w:r w:rsidRPr="007E741A">
          <w:rPr>
            <w:rFonts w:ascii="Brown-Light" w:hAnsi="Brown-Light"/>
            <w:b w:val="0"/>
            <w:bCs/>
            <w:noProof/>
            <w:webHidden/>
          </w:rPr>
          <w:tab/>
        </w:r>
        <w:r w:rsidRPr="007E741A">
          <w:rPr>
            <w:rFonts w:ascii="Brown-Light" w:hAnsi="Brown-Light"/>
            <w:b w:val="0"/>
            <w:bCs/>
            <w:noProof/>
            <w:webHidden/>
          </w:rPr>
          <w:fldChar w:fldCharType="begin"/>
        </w:r>
        <w:r w:rsidRPr="007E741A">
          <w:rPr>
            <w:rFonts w:ascii="Brown-Light" w:hAnsi="Brown-Light"/>
            <w:b w:val="0"/>
            <w:bCs/>
            <w:noProof/>
            <w:webHidden/>
          </w:rPr>
          <w:instrText xml:space="preserve"> PAGEREF _Toc224034067 \h </w:instrText>
        </w:r>
        <w:r w:rsidRPr="007E741A">
          <w:rPr>
            <w:rFonts w:ascii="Brown-Light" w:hAnsi="Brown-Light"/>
            <w:b w:val="0"/>
            <w:bCs/>
            <w:noProof/>
            <w:webHidden/>
          </w:rPr>
        </w:r>
        <w:r w:rsidRPr="007E741A">
          <w:rPr>
            <w:rFonts w:ascii="Brown-Light" w:hAnsi="Brown-Light"/>
            <w:b w:val="0"/>
            <w:bCs/>
            <w:noProof/>
            <w:webHidden/>
          </w:rPr>
          <w:fldChar w:fldCharType="separate"/>
        </w:r>
        <w:r w:rsidRPr="007E741A">
          <w:rPr>
            <w:rFonts w:ascii="Brown-Light" w:hAnsi="Brown-Light"/>
            <w:b w:val="0"/>
            <w:bCs/>
            <w:noProof/>
            <w:webHidden/>
          </w:rPr>
          <w:t>8</w:t>
        </w:r>
        <w:r w:rsidRPr="007E741A">
          <w:rPr>
            <w:rFonts w:ascii="Brown-Light" w:hAnsi="Brown-Light"/>
            <w:b w:val="0"/>
            <w:bCs/>
            <w:noProof/>
            <w:webHidden/>
          </w:rPr>
          <w:fldChar w:fldCharType="end"/>
        </w:r>
      </w:hyperlink>
    </w:p>
    <w:p w14:paraId="35FFA861" w14:textId="5F85ACFE" w:rsidR="0076738D" w:rsidRPr="007E741A" w:rsidRDefault="0076738D">
      <w:pPr>
        <w:pStyle w:val="TM2"/>
        <w:rPr>
          <w:rFonts w:ascii="Brown-Light" w:eastAsiaTheme="minorEastAsia" w:hAnsi="Brown-Light"/>
          <w:b w:val="0"/>
          <w:bCs/>
          <w:noProof/>
          <w:color w:val="auto"/>
          <w:kern w:val="2"/>
          <w:szCs w:val="24"/>
          <w:lang w:eastAsia="fr-FR"/>
          <w14:ligatures w14:val="standardContextual"/>
        </w:rPr>
      </w:pPr>
      <w:hyperlink w:anchor="_Toc224034068" w:history="1">
        <w:r w:rsidRPr="007E741A">
          <w:rPr>
            <w:rStyle w:val="Lienhypertexte"/>
            <w:rFonts w:ascii="Brown-Light" w:hAnsi="Brown-Light"/>
            <w:b w:val="0"/>
            <w:bCs/>
            <w:noProof/>
          </w:rPr>
          <w:t>2.2</w:t>
        </w:r>
        <w:r w:rsidRPr="007E741A">
          <w:rPr>
            <w:rFonts w:ascii="Brown-Light" w:eastAsiaTheme="minorEastAsia" w:hAnsi="Brown-Light"/>
            <w:b w:val="0"/>
            <w:bCs/>
            <w:noProof/>
            <w:color w:val="auto"/>
            <w:kern w:val="2"/>
            <w:szCs w:val="24"/>
            <w:lang w:eastAsia="fr-FR"/>
            <w14:ligatures w14:val="standardContextual"/>
          </w:rPr>
          <w:tab/>
        </w:r>
        <w:r w:rsidRPr="007E741A">
          <w:rPr>
            <w:rStyle w:val="Lienhypertexte"/>
            <w:rFonts w:ascii="Brown-Light" w:hAnsi="Brown-Light"/>
            <w:b w:val="0"/>
            <w:bCs/>
            <w:noProof/>
          </w:rPr>
          <w:t>Test Plan</w:t>
        </w:r>
        <w:r w:rsidRPr="007E741A">
          <w:rPr>
            <w:rFonts w:ascii="Brown-Light" w:hAnsi="Brown-Light"/>
            <w:b w:val="0"/>
            <w:bCs/>
            <w:noProof/>
            <w:webHidden/>
          </w:rPr>
          <w:tab/>
        </w:r>
        <w:r w:rsidRPr="007E741A">
          <w:rPr>
            <w:rFonts w:ascii="Brown-Light" w:hAnsi="Brown-Light"/>
            <w:b w:val="0"/>
            <w:bCs/>
            <w:noProof/>
            <w:webHidden/>
          </w:rPr>
          <w:fldChar w:fldCharType="begin"/>
        </w:r>
        <w:r w:rsidRPr="007E741A">
          <w:rPr>
            <w:rFonts w:ascii="Brown-Light" w:hAnsi="Brown-Light"/>
            <w:b w:val="0"/>
            <w:bCs/>
            <w:noProof/>
            <w:webHidden/>
          </w:rPr>
          <w:instrText xml:space="preserve"> PAGEREF _Toc224034068 \h </w:instrText>
        </w:r>
        <w:r w:rsidRPr="007E741A">
          <w:rPr>
            <w:rFonts w:ascii="Brown-Light" w:hAnsi="Brown-Light"/>
            <w:b w:val="0"/>
            <w:bCs/>
            <w:noProof/>
            <w:webHidden/>
          </w:rPr>
        </w:r>
        <w:r w:rsidRPr="007E741A">
          <w:rPr>
            <w:rFonts w:ascii="Brown-Light" w:hAnsi="Brown-Light"/>
            <w:b w:val="0"/>
            <w:bCs/>
            <w:noProof/>
            <w:webHidden/>
          </w:rPr>
          <w:fldChar w:fldCharType="separate"/>
        </w:r>
        <w:r w:rsidRPr="007E741A">
          <w:rPr>
            <w:rFonts w:ascii="Brown-Light" w:hAnsi="Brown-Light"/>
            <w:b w:val="0"/>
            <w:bCs/>
            <w:noProof/>
            <w:webHidden/>
          </w:rPr>
          <w:t>9</w:t>
        </w:r>
        <w:r w:rsidRPr="007E741A">
          <w:rPr>
            <w:rFonts w:ascii="Brown-Light" w:hAnsi="Brown-Light"/>
            <w:b w:val="0"/>
            <w:bCs/>
            <w:noProof/>
            <w:webHidden/>
          </w:rPr>
          <w:fldChar w:fldCharType="end"/>
        </w:r>
      </w:hyperlink>
    </w:p>
    <w:p w14:paraId="2BEB6995" w14:textId="11589FE6" w:rsidR="0076738D" w:rsidRPr="007E741A" w:rsidRDefault="0076738D">
      <w:pPr>
        <w:pStyle w:val="TM2"/>
        <w:rPr>
          <w:rFonts w:ascii="Brown-Light" w:eastAsiaTheme="minorEastAsia" w:hAnsi="Brown-Light"/>
          <w:b w:val="0"/>
          <w:bCs/>
          <w:noProof/>
          <w:color w:val="auto"/>
          <w:kern w:val="2"/>
          <w:szCs w:val="24"/>
          <w:lang w:eastAsia="fr-FR"/>
          <w14:ligatures w14:val="standardContextual"/>
        </w:rPr>
      </w:pPr>
      <w:hyperlink w:anchor="_Toc224034069" w:history="1">
        <w:r w:rsidRPr="007E741A">
          <w:rPr>
            <w:rStyle w:val="Lienhypertexte"/>
            <w:rFonts w:ascii="Brown-Light" w:hAnsi="Brown-Light"/>
            <w:b w:val="0"/>
            <w:bCs/>
            <w:noProof/>
          </w:rPr>
          <w:t>2.3</w:t>
        </w:r>
        <w:r w:rsidRPr="007E741A">
          <w:rPr>
            <w:rFonts w:ascii="Brown-Light" w:eastAsiaTheme="minorEastAsia" w:hAnsi="Brown-Light"/>
            <w:b w:val="0"/>
            <w:bCs/>
            <w:noProof/>
            <w:color w:val="auto"/>
            <w:kern w:val="2"/>
            <w:szCs w:val="24"/>
            <w:lang w:eastAsia="fr-FR"/>
            <w14:ligatures w14:val="standardContextual"/>
          </w:rPr>
          <w:tab/>
        </w:r>
        <w:r w:rsidRPr="007E741A">
          <w:rPr>
            <w:rStyle w:val="Lienhypertexte"/>
            <w:rFonts w:ascii="Brown-Light" w:hAnsi="Brown-Light"/>
            <w:b w:val="0"/>
            <w:bCs/>
            <w:noProof/>
          </w:rPr>
          <w:t>Equipment</w:t>
        </w:r>
        <w:r w:rsidRPr="007E741A">
          <w:rPr>
            <w:rFonts w:ascii="Brown-Light" w:hAnsi="Brown-Light"/>
            <w:b w:val="0"/>
            <w:bCs/>
            <w:noProof/>
            <w:webHidden/>
          </w:rPr>
          <w:tab/>
        </w:r>
        <w:r w:rsidRPr="007E741A">
          <w:rPr>
            <w:rFonts w:ascii="Brown-Light" w:hAnsi="Brown-Light"/>
            <w:b w:val="0"/>
            <w:bCs/>
            <w:noProof/>
            <w:webHidden/>
          </w:rPr>
          <w:fldChar w:fldCharType="begin"/>
        </w:r>
        <w:r w:rsidRPr="007E741A">
          <w:rPr>
            <w:rFonts w:ascii="Brown-Light" w:hAnsi="Brown-Light"/>
            <w:b w:val="0"/>
            <w:bCs/>
            <w:noProof/>
            <w:webHidden/>
          </w:rPr>
          <w:instrText xml:space="preserve"> PAGEREF _Toc224034069 \h </w:instrText>
        </w:r>
        <w:r w:rsidRPr="007E741A">
          <w:rPr>
            <w:rFonts w:ascii="Brown-Light" w:hAnsi="Brown-Light"/>
            <w:b w:val="0"/>
            <w:bCs/>
            <w:noProof/>
            <w:webHidden/>
          </w:rPr>
        </w:r>
        <w:r w:rsidRPr="007E741A">
          <w:rPr>
            <w:rFonts w:ascii="Brown-Light" w:hAnsi="Brown-Light"/>
            <w:b w:val="0"/>
            <w:bCs/>
            <w:noProof/>
            <w:webHidden/>
          </w:rPr>
          <w:fldChar w:fldCharType="separate"/>
        </w:r>
        <w:r w:rsidRPr="007E741A">
          <w:rPr>
            <w:rFonts w:ascii="Brown-Light" w:hAnsi="Brown-Light"/>
            <w:b w:val="0"/>
            <w:bCs/>
            <w:noProof/>
            <w:webHidden/>
          </w:rPr>
          <w:t>10</w:t>
        </w:r>
        <w:r w:rsidRPr="007E741A">
          <w:rPr>
            <w:rFonts w:ascii="Brown-Light" w:hAnsi="Brown-Light"/>
            <w:b w:val="0"/>
            <w:bCs/>
            <w:noProof/>
            <w:webHidden/>
          </w:rPr>
          <w:fldChar w:fldCharType="end"/>
        </w:r>
      </w:hyperlink>
    </w:p>
    <w:p w14:paraId="013E3287" w14:textId="2759C84A" w:rsidR="0076738D" w:rsidRPr="007E741A" w:rsidRDefault="0076738D">
      <w:pPr>
        <w:pStyle w:val="TM2"/>
        <w:rPr>
          <w:rFonts w:ascii="Brown-Light" w:eastAsiaTheme="minorEastAsia" w:hAnsi="Brown-Light"/>
          <w:b w:val="0"/>
          <w:bCs/>
          <w:noProof/>
          <w:color w:val="auto"/>
          <w:kern w:val="2"/>
          <w:szCs w:val="24"/>
          <w:lang w:eastAsia="fr-FR"/>
          <w14:ligatures w14:val="standardContextual"/>
        </w:rPr>
      </w:pPr>
      <w:hyperlink w:anchor="_Toc224034070" w:history="1">
        <w:r w:rsidRPr="007E741A">
          <w:rPr>
            <w:rStyle w:val="Lienhypertexte"/>
            <w:rFonts w:ascii="Brown-Light" w:hAnsi="Brown-Light"/>
            <w:b w:val="0"/>
            <w:bCs/>
            <w:noProof/>
          </w:rPr>
          <w:t>2.4</w:t>
        </w:r>
        <w:r w:rsidRPr="007E741A">
          <w:rPr>
            <w:rFonts w:ascii="Brown-Light" w:eastAsiaTheme="minorEastAsia" w:hAnsi="Brown-Light"/>
            <w:b w:val="0"/>
            <w:bCs/>
            <w:noProof/>
            <w:color w:val="auto"/>
            <w:kern w:val="2"/>
            <w:szCs w:val="24"/>
            <w:lang w:eastAsia="fr-FR"/>
            <w14:ligatures w14:val="standardContextual"/>
          </w:rPr>
          <w:tab/>
        </w:r>
        <w:r w:rsidRPr="007E741A">
          <w:rPr>
            <w:rStyle w:val="Lienhypertexte"/>
            <w:rFonts w:ascii="Brown-Light" w:hAnsi="Brown-Light"/>
            <w:b w:val="0"/>
            <w:bCs/>
            <w:noProof/>
          </w:rPr>
          <w:t>Test Setup</w:t>
        </w:r>
        <w:r w:rsidRPr="007E741A">
          <w:rPr>
            <w:rFonts w:ascii="Brown-Light" w:hAnsi="Brown-Light"/>
            <w:b w:val="0"/>
            <w:bCs/>
            <w:noProof/>
            <w:webHidden/>
          </w:rPr>
          <w:tab/>
        </w:r>
        <w:r w:rsidRPr="007E741A">
          <w:rPr>
            <w:rFonts w:ascii="Brown-Light" w:hAnsi="Brown-Light"/>
            <w:b w:val="0"/>
            <w:bCs/>
            <w:noProof/>
            <w:webHidden/>
          </w:rPr>
          <w:fldChar w:fldCharType="begin"/>
        </w:r>
        <w:r w:rsidRPr="007E741A">
          <w:rPr>
            <w:rFonts w:ascii="Brown-Light" w:hAnsi="Brown-Light"/>
            <w:b w:val="0"/>
            <w:bCs/>
            <w:noProof/>
            <w:webHidden/>
          </w:rPr>
          <w:instrText xml:space="preserve"> PAGEREF _Toc224034070 \h </w:instrText>
        </w:r>
        <w:r w:rsidRPr="007E741A">
          <w:rPr>
            <w:rFonts w:ascii="Brown-Light" w:hAnsi="Brown-Light"/>
            <w:b w:val="0"/>
            <w:bCs/>
            <w:noProof/>
            <w:webHidden/>
          </w:rPr>
        </w:r>
        <w:r w:rsidRPr="007E741A">
          <w:rPr>
            <w:rFonts w:ascii="Brown-Light" w:hAnsi="Brown-Light"/>
            <w:b w:val="0"/>
            <w:bCs/>
            <w:noProof/>
            <w:webHidden/>
          </w:rPr>
          <w:fldChar w:fldCharType="separate"/>
        </w:r>
        <w:r w:rsidRPr="007E741A">
          <w:rPr>
            <w:rFonts w:ascii="Brown-Light" w:hAnsi="Brown-Light"/>
            <w:b w:val="0"/>
            <w:bCs/>
            <w:noProof/>
            <w:webHidden/>
          </w:rPr>
          <w:t>11</w:t>
        </w:r>
        <w:r w:rsidRPr="007E741A">
          <w:rPr>
            <w:rFonts w:ascii="Brown-Light" w:hAnsi="Brown-Light"/>
            <w:b w:val="0"/>
            <w:bCs/>
            <w:noProof/>
            <w:webHidden/>
          </w:rPr>
          <w:fldChar w:fldCharType="end"/>
        </w:r>
      </w:hyperlink>
    </w:p>
    <w:p w14:paraId="4A251DC3" w14:textId="6308EC43" w:rsidR="0076738D" w:rsidRPr="007E741A" w:rsidRDefault="0076738D">
      <w:pPr>
        <w:pStyle w:val="TM2"/>
        <w:rPr>
          <w:rFonts w:ascii="Brown-Light" w:eastAsiaTheme="minorEastAsia" w:hAnsi="Brown-Light"/>
          <w:b w:val="0"/>
          <w:bCs/>
          <w:noProof/>
          <w:color w:val="auto"/>
          <w:kern w:val="2"/>
          <w:szCs w:val="24"/>
          <w:lang w:eastAsia="fr-FR"/>
          <w14:ligatures w14:val="standardContextual"/>
        </w:rPr>
      </w:pPr>
      <w:hyperlink w:anchor="_Toc224034071" w:history="1">
        <w:r w:rsidRPr="007E741A">
          <w:rPr>
            <w:rStyle w:val="Lienhypertexte"/>
            <w:rFonts w:ascii="Brown-Light" w:hAnsi="Brown-Light"/>
            <w:b w:val="0"/>
            <w:bCs/>
            <w:noProof/>
          </w:rPr>
          <w:t>2.5</w:t>
        </w:r>
        <w:r w:rsidRPr="007E741A">
          <w:rPr>
            <w:rFonts w:ascii="Brown-Light" w:eastAsiaTheme="minorEastAsia" w:hAnsi="Brown-Light"/>
            <w:b w:val="0"/>
            <w:bCs/>
            <w:noProof/>
            <w:color w:val="auto"/>
            <w:kern w:val="2"/>
            <w:szCs w:val="24"/>
            <w:lang w:eastAsia="fr-FR"/>
            <w14:ligatures w14:val="standardContextual"/>
          </w:rPr>
          <w:tab/>
        </w:r>
        <w:r w:rsidRPr="007E741A">
          <w:rPr>
            <w:rStyle w:val="Lienhypertexte"/>
            <w:rFonts w:ascii="Brown-Light" w:hAnsi="Brown-Light"/>
            <w:b w:val="0"/>
            <w:bCs/>
            <w:noProof/>
          </w:rPr>
          <w:t>Procedure</w:t>
        </w:r>
        <w:r w:rsidRPr="007E741A">
          <w:rPr>
            <w:rFonts w:ascii="Brown-Light" w:hAnsi="Brown-Light"/>
            <w:b w:val="0"/>
            <w:bCs/>
            <w:noProof/>
            <w:webHidden/>
          </w:rPr>
          <w:tab/>
        </w:r>
        <w:r w:rsidRPr="007E741A">
          <w:rPr>
            <w:rFonts w:ascii="Brown-Light" w:hAnsi="Brown-Light"/>
            <w:b w:val="0"/>
            <w:bCs/>
            <w:noProof/>
            <w:webHidden/>
          </w:rPr>
          <w:fldChar w:fldCharType="begin"/>
        </w:r>
        <w:r w:rsidRPr="007E741A">
          <w:rPr>
            <w:rFonts w:ascii="Brown-Light" w:hAnsi="Brown-Light"/>
            <w:b w:val="0"/>
            <w:bCs/>
            <w:noProof/>
            <w:webHidden/>
          </w:rPr>
          <w:instrText xml:space="preserve"> PAGEREF _Toc224034071 \h </w:instrText>
        </w:r>
        <w:r w:rsidRPr="007E741A">
          <w:rPr>
            <w:rFonts w:ascii="Brown-Light" w:hAnsi="Brown-Light"/>
            <w:b w:val="0"/>
            <w:bCs/>
            <w:noProof/>
            <w:webHidden/>
          </w:rPr>
        </w:r>
        <w:r w:rsidRPr="007E741A">
          <w:rPr>
            <w:rFonts w:ascii="Brown-Light" w:hAnsi="Brown-Light"/>
            <w:b w:val="0"/>
            <w:bCs/>
            <w:noProof/>
            <w:webHidden/>
          </w:rPr>
          <w:fldChar w:fldCharType="separate"/>
        </w:r>
        <w:r w:rsidRPr="007E741A">
          <w:rPr>
            <w:rFonts w:ascii="Brown-Light" w:hAnsi="Brown-Light"/>
            <w:b w:val="0"/>
            <w:bCs/>
            <w:noProof/>
            <w:webHidden/>
          </w:rPr>
          <w:t>12</w:t>
        </w:r>
        <w:r w:rsidRPr="007E741A">
          <w:rPr>
            <w:rFonts w:ascii="Brown-Light" w:hAnsi="Brown-Light"/>
            <w:b w:val="0"/>
            <w:bCs/>
            <w:noProof/>
            <w:webHidden/>
          </w:rPr>
          <w:fldChar w:fldCharType="end"/>
        </w:r>
      </w:hyperlink>
    </w:p>
    <w:p w14:paraId="0CF3AEF1" w14:textId="46907E54" w:rsidR="0076738D" w:rsidRPr="007E741A" w:rsidRDefault="0076738D">
      <w:pPr>
        <w:pStyle w:val="TM1"/>
        <w:rPr>
          <w:rFonts w:ascii="Brown-Light" w:eastAsiaTheme="minorEastAsia" w:hAnsi="Brown-Light"/>
          <w:b w:val="0"/>
          <w:bCs/>
          <w:noProof/>
          <w:color w:val="auto"/>
          <w:kern w:val="2"/>
          <w:sz w:val="24"/>
          <w:szCs w:val="24"/>
          <w:lang w:eastAsia="fr-FR"/>
          <w14:ligatures w14:val="standardContextual"/>
        </w:rPr>
      </w:pPr>
      <w:hyperlink w:anchor="_Toc224034072" w:history="1">
        <w:r w:rsidRPr="007E741A">
          <w:rPr>
            <w:rStyle w:val="Lienhypertexte"/>
            <w:rFonts w:ascii="Brown-Light" w:hAnsi="Brown-Light"/>
            <w:b w:val="0"/>
            <w:bCs/>
            <w:noProof/>
          </w:rPr>
          <w:t>3</w:t>
        </w:r>
        <w:r w:rsidRPr="007E741A">
          <w:rPr>
            <w:rFonts w:ascii="Brown-Light" w:eastAsiaTheme="minorEastAsia" w:hAnsi="Brown-Light"/>
            <w:b w:val="0"/>
            <w:bCs/>
            <w:noProof/>
            <w:color w:val="auto"/>
            <w:kern w:val="2"/>
            <w:sz w:val="24"/>
            <w:szCs w:val="24"/>
            <w:lang w:eastAsia="fr-FR"/>
            <w14:ligatures w14:val="standardContextual"/>
          </w:rPr>
          <w:tab/>
        </w:r>
        <w:r w:rsidRPr="007E741A">
          <w:rPr>
            <w:rStyle w:val="Lienhypertexte"/>
            <w:rFonts w:ascii="Brown-Light" w:hAnsi="Brown-Light"/>
            <w:b w:val="0"/>
            <w:bCs/>
            <w:noProof/>
          </w:rPr>
          <w:t>Results</w:t>
        </w:r>
        <w:r w:rsidRPr="007E741A">
          <w:rPr>
            <w:rFonts w:ascii="Brown-Light" w:hAnsi="Brown-Light"/>
            <w:b w:val="0"/>
            <w:bCs/>
            <w:noProof/>
            <w:webHidden/>
          </w:rPr>
          <w:tab/>
        </w:r>
        <w:r w:rsidRPr="007E741A">
          <w:rPr>
            <w:rFonts w:ascii="Brown-Light" w:hAnsi="Brown-Light"/>
            <w:b w:val="0"/>
            <w:bCs/>
            <w:noProof/>
            <w:webHidden/>
          </w:rPr>
          <w:fldChar w:fldCharType="begin"/>
        </w:r>
        <w:r w:rsidRPr="007E741A">
          <w:rPr>
            <w:rFonts w:ascii="Brown-Light" w:hAnsi="Brown-Light"/>
            <w:b w:val="0"/>
            <w:bCs/>
            <w:noProof/>
            <w:webHidden/>
          </w:rPr>
          <w:instrText xml:space="preserve"> PAGEREF _Toc224034072 \h </w:instrText>
        </w:r>
        <w:r w:rsidRPr="007E741A">
          <w:rPr>
            <w:rFonts w:ascii="Brown-Light" w:hAnsi="Brown-Light"/>
            <w:b w:val="0"/>
            <w:bCs/>
            <w:noProof/>
            <w:webHidden/>
          </w:rPr>
        </w:r>
        <w:r w:rsidRPr="007E741A">
          <w:rPr>
            <w:rFonts w:ascii="Brown-Light" w:hAnsi="Brown-Light"/>
            <w:b w:val="0"/>
            <w:bCs/>
            <w:noProof/>
            <w:webHidden/>
          </w:rPr>
          <w:fldChar w:fldCharType="separate"/>
        </w:r>
        <w:r w:rsidRPr="007E741A">
          <w:rPr>
            <w:rFonts w:ascii="Brown-Light" w:hAnsi="Brown-Light"/>
            <w:b w:val="0"/>
            <w:bCs/>
            <w:noProof/>
            <w:webHidden/>
          </w:rPr>
          <w:t>13</w:t>
        </w:r>
        <w:r w:rsidRPr="007E741A">
          <w:rPr>
            <w:rFonts w:ascii="Brown-Light" w:hAnsi="Brown-Light"/>
            <w:b w:val="0"/>
            <w:bCs/>
            <w:noProof/>
            <w:webHidden/>
          </w:rPr>
          <w:fldChar w:fldCharType="end"/>
        </w:r>
      </w:hyperlink>
    </w:p>
    <w:p w14:paraId="7B8AFE1B" w14:textId="507C9236" w:rsidR="0076738D" w:rsidRPr="007E741A" w:rsidRDefault="0076738D">
      <w:pPr>
        <w:pStyle w:val="TM2"/>
        <w:rPr>
          <w:rFonts w:ascii="Brown-Light" w:eastAsiaTheme="minorEastAsia" w:hAnsi="Brown-Light"/>
          <w:b w:val="0"/>
          <w:bCs/>
          <w:noProof/>
          <w:color w:val="auto"/>
          <w:kern w:val="2"/>
          <w:szCs w:val="24"/>
          <w:lang w:eastAsia="fr-FR"/>
          <w14:ligatures w14:val="standardContextual"/>
        </w:rPr>
      </w:pPr>
      <w:hyperlink w:anchor="_Toc224034073" w:history="1">
        <w:r w:rsidRPr="007E741A">
          <w:rPr>
            <w:rStyle w:val="Lienhypertexte"/>
            <w:rFonts w:ascii="Brown-Light" w:hAnsi="Brown-Light"/>
            <w:b w:val="0"/>
            <w:bCs/>
            <w:noProof/>
          </w:rPr>
          <w:t>3.1</w:t>
        </w:r>
        <w:r w:rsidRPr="007E741A">
          <w:rPr>
            <w:rFonts w:ascii="Brown-Light" w:eastAsiaTheme="minorEastAsia" w:hAnsi="Brown-Light"/>
            <w:b w:val="0"/>
            <w:bCs/>
            <w:noProof/>
            <w:color w:val="auto"/>
            <w:kern w:val="2"/>
            <w:szCs w:val="24"/>
            <w:lang w:eastAsia="fr-FR"/>
            <w14:ligatures w14:val="standardContextual"/>
          </w:rPr>
          <w:tab/>
        </w:r>
        <w:r w:rsidRPr="007E741A">
          <w:rPr>
            <w:rStyle w:val="Lienhypertexte"/>
            <w:rFonts w:ascii="Brown-Light" w:hAnsi="Brown-Light"/>
            <w:b w:val="0"/>
            <w:bCs/>
            <w:noProof/>
          </w:rPr>
          <w:t>Test 1</w:t>
        </w:r>
        <w:r w:rsidRPr="007E741A">
          <w:rPr>
            <w:rFonts w:ascii="Brown-Light" w:hAnsi="Brown-Light"/>
            <w:b w:val="0"/>
            <w:bCs/>
            <w:noProof/>
            <w:webHidden/>
          </w:rPr>
          <w:tab/>
        </w:r>
        <w:r w:rsidRPr="007E741A">
          <w:rPr>
            <w:rFonts w:ascii="Brown-Light" w:hAnsi="Brown-Light"/>
            <w:b w:val="0"/>
            <w:bCs/>
            <w:noProof/>
            <w:webHidden/>
          </w:rPr>
          <w:fldChar w:fldCharType="begin"/>
        </w:r>
        <w:r w:rsidRPr="007E741A">
          <w:rPr>
            <w:rFonts w:ascii="Brown-Light" w:hAnsi="Brown-Light"/>
            <w:b w:val="0"/>
            <w:bCs/>
            <w:noProof/>
            <w:webHidden/>
          </w:rPr>
          <w:instrText xml:space="preserve"> PAGEREF _Toc224034073 \h </w:instrText>
        </w:r>
        <w:r w:rsidRPr="007E741A">
          <w:rPr>
            <w:rFonts w:ascii="Brown-Light" w:hAnsi="Brown-Light"/>
            <w:b w:val="0"/>
            <w:bCs/>
            <w:noProof/>
            <w:webHidden/>
          </w:rPr>
        </w:r>
        <w:r w:rsidRPr="007E741A">
          <w:rPr>
            <w:rFonts w:ascii="Brown-Light" w:hAnsi="Brown-Light"/>
            <w:b w:val="0"/>
            <w:bCs/>
            <w:noProof/>
            <w:webHidden/>
          </w:rPr>
          <w:fldChar w:fldCharType="separate"/>
        </w:r>
        <w:r w:rsidRPr="007E741A">
          <w:rPr>
            <w:rFonts w:ascii="Brown-Light" w:hAnsi="Brown-Light"/>
            <w:b w:val="0"/>
            <w:bCs/>
            <w:noProof/>
            <w:webHidden/>
          </w:rPr>
          <w:t>13</w:t>
        </w:r>
        <w:r w:rsidRPr="007E741A">
          <w:rPr>
            <w:rFonts w:ascii="Brown-Light" w:hAnsi="Brown-Light"/>
            <w:b w:val="0"/>
            <w:bCs/>
            <w:noProof/>
            <w:webHidden/>
          </w:rPr>
          <w:fldChar w:fldCharType="end"/>
        </w:r>
      </w:hyperlink>
    </w:p>
    <w:p w14:paraId="1E43589B" w14:textId="284EA431" w:rsidR="0076738D" w:rsidRPr="007E741A" w:rsidRDefault="0076738D">
      <w:pPr>
        <w:pStyle w:val="TM2"/>
        <w:rPr>
          <w:rFonts w:ascii="Brown-Light" w:eastAsiaTheme="minorEastAsia" w:hAnsi="Brown-Light"/>
          <w:b w:val="0"/>
          <w:bCs/>
          <w:noProof/>
          <w:color w:val="auto"/>
          <w:kern w:val="2"/>
          <w:szCs w:val="24"/>
          <w:lang w:eastAsia="fr-FR"/>
          <w14:ligatures w14:val="standardContextual"/>
        </w:rPr>
      </w:pPr>
      <w:hyperlink w:anchor="_Toc224034074" w:history="1">
        <w:r w:rsidRPr="007E741A">
          <w:rPr>
            <w:rStyle w:val="Lienhypertexte"/>
            <w:rFonts w:ascii="Brown-Light" w:hAnsi="Brown-Light"/>
            <w:b w:val="0"/>
            <w:bCs/>
            <w:noProof/>
          </w:rPr>
          <w:t>3.2</w:t>
        </w:r>
        <w:r w:rsidRPr="007E741A">
          <w:rPr>
            <w:rFonts w:ascii="Brown-Light" w:eastAsiaTheme="minorEastAsia" w:hAnsi="Brown-Light"/>
            <w:b w:val="0"/>
            <w:bCs/>
            <w:noProof/>
            <w:color w:val="auto"/>
            <w:kern w:val="2"/>
            <w:szCs w:val="24"/>
            <w:lang w:eastAsia="fr-FR"/>
            <w14:ligatures w14:val="standardContextual"/>
          </w:rPr>
          <w:tab/>
        </w:r>
        <w:r w:rsidRPr="007E741A">
          <w:rPr>
            <w:rStyle w:val="Lienhypertexte"/>
            <w:rFonts w:ascii="Brown-Light" w:hAnsi="Brown-Light"/>
            <w:b w:val="0"/>
            <w:bCs/>
            <w:noProof/>
          </w:rPr>
          <w:t>Test 2</w:t>
        </w:r>
        <w:r w:rsidRPr="007E741A">
          <w:rPr>
            <w:rFonts w:ascii="Brown-Light" w:hAnsi="Brown-Light"/>
            <w:b w:val="0"/>
            <w:bCs/>
            <w:noProof/>
            <w:webHidden/>
          </w:rPr>
          <w:tab/>
        </w:r>
        <w:r w:rsidRPr="007E741A">
          <w:rPr>
            <w:rFonts w:ascii="Brown-Light" w:hAnsi="Brown-Light"/>
            <w:b w:val="0"/>
            <w:bCs/>
            <w:noProof/>
            <w:webHidden/>
          </w:rPr>
          <w:fldChar w:fldCharType="begin"/>
        </w:r>
        <w:r w:rsidRPr="007E741A">
          <w:rPr>
            <w:rFonts w:ascii="Brown-Light" w:hAnsi="Brown-Light"/>
            <w:b w:val="0"/>
            <w:bCs/>
            <w:noProof/>
            <w:webHidden/>
          </w:rPr>
          <w:instrText xml:space="preserve"> PAGEREF _Toc224034074 \h </w:instrText>
        </w:r>
        <w:r w:rsidRPr="007E741A">
          <w:rPr>
            <w:rFonts w:ascii="Brown-Light" w:hAnsi="Brown-Light"/>
            <w:b w:val="0"/>
            <w:bCs/>
            <w:noProof/>
            <w:webHidden/>
          </w:rPr>
        </w:r>
        <w:r w:rsidRPr="007E741A">
          <w:rPr>
            <w:rFonts w:ascii="Brown-Light" w:hAnsi="Brown-Light"/>
            <w:b w:val="0"/>
            <w:bCs/>
            <w:noProof/>
            <w:webHidden/>
          </w:rPr>
          <w:fldChar w:fldCharType="separate"/>
        </w:r>
        <w:r w:rsidRPr="007E741A">
          <w:rPr>
            <w:rFonts w:ascii="Brown-Light" w:hAnsi="Brown-Light"/>
            <w:b w:val="0"/>
            <w:bCs/>
            <w:noProof/>
            <w:webHidden/>
          </w:rPr>
          <w:t>13</w:t>
        </w:r>
        <w:r w:rsidRPr="007E741A">
          <w:rPr>
            <w:rFonts w:ascii="Brown-Light" w:hAnsi="Brown-Light"/>
            <w:b w:val="0"/>
            <w:bCs/>
            <w:noProof/>
            <w:webHidden/>
          </w:rPr>
          <w:fldChar w:fldCharType="end"/>
        </w:r>
      </w:hyperlink>
    </w:p>
    <w:p w14:paraId="18AB0375" w14:textId="7D5B26E0" w:rsidR="0076738D" w:rsidRPr="007E741A" w:rsidRDefault="0076738D">
      <w:pPr>
        <w:pStyle w:val="TM1"/>
        <w:rPr>
          <w:rFonts w:ascii="Brown-Light" w:eastAsiaTheme="minorEastAsia" w:hAnsi="Brown-Light"/>
          <w:b w:val="0"/>
          <w:bCs/>
          <w:noProof/>
          <w:color w:val="auto"/>
          <w:kern w:val="2"/>
          <w:sz w:val="24"/>
          <w:szCs w:val="24"/>
          <w:lang w:eastAsia="fr-FR"/>
          <w14:ligatures w14:val="standardContextual"/>
        </w:rPr>
      </w:pPr>
      <w:hyperlink w:anchor="_Toc224034075" w:history="1">
        <w:r w:rsidRPr="007E741A">
          <w:rPr>
            <w:rStyle w:val="Lienhypertexte"/>
            <w:rFonts w:ascii="Brown-Light" w:hAnsi="Brown-Light"/>
            <w:b w:val="0"/>
            <w:bCs/>
            <w:noProof/>
          </w:rPr>
          <w:t>4</w:t>
        </w:r>
        <w:r w:rsidRPr="007E741A">
          <w:rPr>
            <w:rFonts w:ascii="Brown-Light" w:eastAsiaTheme="minorEastAsia" w:hAnsi="Brown-Light"/>
            <w:b w:val="0"/>
            <w:bCs/>
            <w:noProof/>
            <w:color w:val="auto"/>
            <w:kern w:val="2"/>
            <w:sz w:val="24"/>
            <w:szCs w:val="24"/>
            <w:lang w:eastAsia="fr-FR"/>
            <w14:ligatures w14:val="standardContextual"/>
          </w:rPr>
          <w:tab/>
        </w:r>
        <w:r w:rsidRPr="007E741A">
          <w:rPr>
            <w:rStyle w:val="Lienhypertexte"/>
            <w:rFonts w:ascii="Brown-Light" w:hAnsi="Brown-Light"/>
            <w:b w:val="0"/>
            <w:bCs/>
            <w:noProof/>
          </w:rPr>
          <w:t>Appendixes</w:t>
        </w:r>
        <w:r w:rsidRPr="007E741A">
          <w:rPr>
            <w:rFonts w:ascii="Brown-Light" w:hAnsi="Brown-Light"/>
            <w:b w:val="0"/>
            <w:bCs/>
            <w:noProof/>
            <w:webHidden/>
          </w:rPr>
          <w:tab/>
        </w:r>
        <w:r w:rsidRPr="007E741A">
          <w:rPr>
            <w:rFonts w:ascii="Brown-Light" w:hAnsi="Brown-Light"/>
            <w:b w:val="0"/>
            <w:bCs/>
            <w:noProof/>
            <w:webHidden/>
          </w:rPr>
          <w:fldChar w:fldCharType="begin"/>
        </w:r>
        <w:r w:rsidRPr="007E741A">
          <w:rPr>
            <w:rFonts w:ascii="Brown-Light" w:hAnsi="Brown-Light"/>
            <w:b w:val="0"/>
            <w:bCs/>
            <w:noProof/>
            <w:webHidden/>
          </w:rPr>
          <w:instrText xml:space="preserve"> PAGEREF _Toc224034075 \h </w:instrText>
        </w:r>
        <w:r w:rsidRPr="007E741A">
          <w:rPr>
            <w:rFonts w:ascii="Brown-Light" w:hAnsi="Brown-Light"/>
            <w:b w:val="0"/>
            <w:bCs/>
            <w:noProof/>
            <w:webHidden/>
          </w:rPr>
        </w:r>
        <w:r w:rsidRPr="007E741A">
          <w:rPr>
            <w:rFonts w:ascii="Brown-Light" w:hAnsi="Brown-Light"/>
            <w:b w:val="0"/>
            <w:bCs/>
            <w:noProof/>
            <w:webHidden/>
          </w:rPr>
          <w:fldChar w:fldCharType="separate"/>
        </w:r>
        <w:r w:rsidRPr="007E741A">
          <w:rPr>
            <w:rFonts w:ascii="Brown-Light" w:hAnsi="Brown-Light"/>
            <w:b w:val="0"/>
            <w:bCs/>
            <w:noProof/>
            <w:webHidden/>
          </w:rPr>
          <w:t>14</w:t>
        </w:r>
        <w:r w:rsidRPr="007E741A">
          <w:rPr>
            <w:rFonts w:ascii="Brown-Light" w:hAnsi="Brown-Light"/>
            <w:b w:val="0"/>
            <w:bCs/>
            <w:noProof/>
            <w:webHidden/>
          </w:rPr>
          <w:fldChar w:fldCharType="end"/>
        </w:r>
      </w:hyperlink>
    </w:p>
    <w:p w14:paraId="3F4C06E9" w14:textId="73B06E7A" w:rsidR="009747BA" w:rsidRPr="007E741A" w:rsidRDefault="009747BA" w:rsidP="009747BA">
      <w:pPr>
        <w:tabs>
          <w:tab w:val="left" w:pos="7499"/>
        </w:tabs>
        <w:rPr>
          <w:bCs/>
          <w:color w:val="001023"/>
        </w:rPr>
      </w:pPr>
      <w:r w:rsidRPr="007E741A">
        <w:rPr>
          <w:bCs/>
          <w:color w:val="001023"/>
        </w:rPr>
        <w:fldChar w:fldCharType="end"/>
      </w:r>
    </w:p>
    <w:p w14:paraId="62B1FD45" w14:textId="77777777" w:rsidR="00742D45" w:rsidRPr="007E741A" w:rsidRDefault="00742D45">
      <w:pPr>
        <w:rPr>
          <w:color w:val="001023"/>
        </w:rPr>
      </w:pPr>
      <w:r w:rsidRPr="007E741A">
        <w:rPr>
          <w:color w:val="001023"/>
        </w:rPr>
        <w:br w:type="page"/>
      </w:r>
    </w:p>
    <w:p w14:paraId="511FDBC9" w14:textId="77777777" w:rsidR="00876918" w:rsidRPr="007E741A" w:rsidRDefault="00876918" w:rsidP="00876918">
      <w:pPr>
        <w:tabs>
          <w:tab w:val="left" w:pos="7499"/>
        </w:tabs>
      </w:pPr>
      <w:r w:rsidRPr="007E741A">
        <w:lastRenderedPageBreak/>
        <w:t xml:space="preserve">List of </w:t>
      </w:r>
      <w:proofErr w:type="spellStart"/>
      <w:r w:rsidRPr="007E741A">
        <w:t>Abbreviations</w:t>
      </w:r>
      <w:proofErr w:type="spellEnd"/>
    </w:p>
    <w:p w14:paraId="4E3F992B" w14:textId="77777777" w:rsidR="00876918" w:rsidRPr="007E741A" w:rsidRDefault="00876918" w:rsidP="00876918"/>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gridCol w:w="5937"/>
      </w:tblGrid>
      <w:tr w:rsidR="00876918" w:rsidRPr="007E741A" w14:paraId="43BF21BC" w14:textId="77777777" w:rsidTr="001B6F5E">
        <w:tc>
          <w:tcPr>
            <w:tcW w:w="3119" w:type="dxa"/>
            <w:tcBorders>
              <w:top w:val="single" w:sz="4" w:space="0" w:color="auto"/>
              <w:bottom w:val="single" w:sz="18" w:space="0" w:color="auto"/>
            </w:tcBorders>
          </w:tcPr>
          <w:p w14:paraId="78E3D6B7" w14:textId="77777777" w:rsidR="00876918" w:rsidRPr="007E741A" w:rsidRDefault="00876918" w:rsidP="001B6F5E">
            <w:pPr>
              <w:rPr>
                <w:color w:val="EE0000"/>
                <w:sz w:val="24"/>
                <w:szCs w:val="24"/>
              </w:rPr>
            </w:pPr>
            <w:proofErr w:type="spellStart"/>
            <w:r w:rsidRPr="007E741A">
              <w:rPr>
                <w:color w:val="EE0000"/>
                <w:sz w:val="24"/>
                <w:szCs w:val="24"/>
              </w:rPr>
              <w:t>Abbreviation</w:t>
            </w:r>
            <w:proofErr w:type="spellEnd"/>
          </w:p>
        </w:tc>
        <w:tc>
          <w:tcPr>
            <w:tcW w:w="5937" w:type="dxa"/>
            <w:tcBorders>
              <w:top w:val="single" w:sz="4" w:space="0" w:color="auto"/>
              <w:bottom w:val="single" w:sz="18" w:space="0" w:color="auto"/>
            </w:tcBorders>
          </w:tcPr>
          <w:p w14:paraId="57B1315A" w14:textId="77777777" w:rsidR="00876918" w:rsidRPr="007E741A" w:rsidRDefault="00876918" w:rsidP="001B6F5E">
            <w:pPr>
              <w:rPr>
                <w:color w:val="EE0000"/>
                <w:sz w:val="24"/>
                <w:szCs w:val="24"/>
              </w:rPr>
            </w:pPr>
            <w:proofErr w:type="spellStart"/>
            <w:r w:rsidRPr="007E741A">
              <w:rPr>
                <w:color w:val="EE0000"/>
                <w:sz w:val="24"/>
                <w:szCs w:val="24"/>
              </w:rPr>
              <w:t>Definition</w:t>
            </w:r>
            <w:proofErr w:type="spellEnd"/>
          </w:p>
        </w:tc>
      </w:tr>
      <w:tr w:rsidR="00876918" w:rsidRPr="007E741A" w14:paraId="636F7068" w14:textId="77777777" w:rsidTr="001B6F5E">
        <w:tc>
          <w:tcPr>
            <w:tcW w:w="3119" w:type="dxa"/>
            <w:tcBorders>
              <w:top w:val="single" w:sz="18" w:space="0" w:color="auto"/>
            </w:tcBorders>
            <w:vAlign w:val="top"/>
          </w:tcPr>
          <w:p w14:paraId="167E138C" w14:textId="77777777" w:rsidR="00876918" w:rsidRPr="007E741A" w:rsidRDefault="00876918" w:rsidP="001B6F5E">
            <w:pPr>
              <w:rPr>
                <w:color w:val="EE0000"/>
                <w:sz w:val="24"/>
                <w:szCs w:val="24"/>
              </w:rPr>
            </w:pPr>
            <w:r w:rsidRPr="007E741A">
              <w:rPr>
                <w:color w:val="EE0000"/>
                <w:sz w:val="24"/>
                <w:szCs w:val="24"/>
              </w:rPr>
              <w:t>ATEX</w:t>
            </w:r>
          </w:p>
        </w:tc>
        <w:tc>
          <w:tcPr>
            <w:tcW w:w="5937" w:type="dxa"/>
            <w:tcBorders>
              <w:top w:val="single" w:sz="18" w:space="0" w:color="auto"/>
            </w:tcBorders>
            <w:vAlign w:val="top"/>
          </w:tcPr>
          <w:p w14:paraId="7DC0AB10" w14:textId="77777777" w:rsidR="00876918" w:rsidRPr="007E741A" w:rsidRDefault="00876918" w:rsidP="001B6F5E">
            <w:pPr>
              <w:rPr>
                <w:color w:val="EE0000"/>
                <w:sz w:val="24"/>
                <w:szCs w:val="24"/>
              </w:rPr>
            </w:pPr>
            <w:r w:rsidRPr="007E741A">
              <w:rPr>
                <w:color w:val="EE0000"/>
                <w:sz w:val="24"/>
                <w:szCs w:val="24"/>
              </w:rPr>
              <w:t xml:space="preserve">Explosive </w:t>
            </w:r>
            <w:proofErr w:type="spellStart"/>
            <w:r w:rsidRPr="007E741A">
              <w:rPr>
                <w:color w:val="EE0000"/>
                <w:sz w:val="24"/>
                <w:szCs w:val="24"/>
              </w:rPr>
              <w:t>Atmosphere</w:t>
            </w:r>
            <w:proofErr w:type="spellEnd"/>
          </w:p>
        </w:tc>
      </w:tr>
      <w:tr w:rsidR="00876918" w:rsidRPr="007E741A" w14:paraId="2E97CCEB" w14:textId="77777777" w:rsidTr="001B6F5E">
        <w:tc>
          <w:tcPr>
            <w:tcW w:w="3119" w:type="dxa"/>
            <w:vAlign w:val="top"/>
          </w:tcPr>
          <w:p w14:paraId="45383FB1" w14:textId="77777777" w:rsidR="00876918" w:rsidRPr="007E741A" w:rsidRDefault="00876918" w:rsidP="001B6F5E">
            <w:pPr>
              <w:rPr>
                <w:color w:val="EE0000"/>
                <w:sz w:val="24"/>
                <w:szCs w:val="24"/>
              </w:rPr>
            </w:pPr>
            <w:r w:rsidRPr="007E741A">
              <w:rPr>
                <w:color w:val="EE0000"/>
                <w:sz w:val="24"/>
                <w:szCs w:val="24"/>
              </w:rPr>
              <w:t>CAN</w:t>
            </w:r>
          </w:p>
        </w:tc>
        <w:tc>
          <w:tcPr>
            <w:tcW w:w="5937" w:type="dxa"/>
            <w:vAlign w:val="top"/>
          </w:tcPr>
          <w:p w14:paraId="19F03116" w14:textId="77777777" w:rsidR="00876918" w:rsidRPr="007E741A" w:rsidRDefault="00876918" w:rsidP="001B6F5E">
            <w:pPr>
              <w:rPr>
                <w:color w:val="EE0000"/>
                <w:sz w:val="24"/>
                <w:szCs w:val="24"/>
              </w:rPr>
            </w:pPr>
            <w:r w:rsidRPr="007E741A">
              <w:rPr>
                <w:color w:val="EE0000"/>
                <w:sz w:val="24"/>
                <w:szCs w:val="24"/>
              </w:rPr>
              <w:t>Controller Area Network</w:t>
            </w:r>
          </w:p>
        </w:tc>
      </w:tr>
      <w:tr w:rsidR="00876918" w:rsidRPr="007E741A" w14:paraId="1193DB2A" w14:textId="77777777" w:rsidTr="001B6F5E">
        <w:tc>
          <w:tcPr>
            <w:tcW w:w="3119" w:type="dxa"/>
            <w:vAlign w:val="top"/>
          </w:tcPr>
          <w:p w14:paraId="109D287E" w14:textId="77777777" w:rsidR="00876918" w:rsidRPr="007E741A" w:rsidRDefault="00876918" w:rsidP="001B6F5E">
            <w:pPr>
              <w:rPr>
                <w:color w:val="EE0000"/>
                <w:sz w:val="24"/>
                <w:szCs w:val="24"/>
              </w:rPr>
            </w:pPr>
            <w:r w:rsidRPr="007E741A">
              <w:rPr>
                <w:color w:val="EE0000"/>
                <w:sz w:val="24"/>
                <w:szCs w:val="24"/>
              </w:rPr>
              <w:t>CID</w:t>
            </w:r>
          </w:p>
        </w:tc>
        <w:tc>
          <w:tcPr>
            <w:tcW w:w="5937" w:type="dxa"/>
            <w:vAlign w:val="top"/>
          </w:tcPr>
          <w:p w14:paraId="78272A6F" w14:textId="77777777" w:rsidR="00876918" w:rsidRPr="007E741A" w:rsidRDefault="00876918" w:rsidP="001B6F5E">
            <w:pPr>
              <w:rPr>
                <w:color w:val="EE0000"/>
                <w:sz w:val="24"/>
                <w:szCs w:val="24"/>
              </w:rPr>
            </w:pPr>
            <w:r w:rsidRPr="007E741A">
              <w:rPr>
                <w:color w:val="EE0000"/>
                <w:sz w:val="24"/>
                <w:szCs w:val="24"/>
              </w:rPr>
              <w:t>Configuration Index System</w:t>
            </w:r>
          </w:p>
        </w:tc>
      </w:tr>
      <w:tr w:rsidR="00876918" w:rsidRPr="007E741A" w14:paraId="2828D4D3" w14:textId="77777777" w:rsidTr="001B6F5E">
        <w:tc>
          <w:tcPr>
            <w:tcW w:w="3119" w:type="dxa"/>
            <w:vAlign w:val="top"/>
          </w:tcPr>
          <w:p w14:paraId="704B9107" w14:textId="77777777" w:rsidR="00876918" w:rsidRPr="007E741A" w:rsidRDefault="00876918" w:rsidP="001B6F5E">
            <w:pPr>
              <w:rPr>
                <w:color w:val="EE0000"/>
                <w:sz w:val="24"/>
                <w:szCs w:val="24"/>
              </w:rPr>
            </w:pPr>
            <w:r w:rsidRPr="007E741A">
              <w:rPr>
                <w:color w:val="EE0000"/>
                <w:sz w:val="24"/>
                <w:szCs w:val="24"/>
              </w:rPr>
              <w:t>CPS</w:t>
            </w:r>
          </w:p>
        </w:tc>
        <w:tc>
          <w:tcPr>
            <w:tcW w:w="5937" w:type="dxa"/>
            <w:vAlign w:val="top"/>
          </w:tcPr>
          <w:p w14:paraId="1E07B148" w14:textId="77777777" w:rsidR="00876918" w:rsidRPr="007E741A" w:rsidRDefault="00876918" w:rsidP="001B6F5E">
            <w:pPr>
              <w:rPr>
                <w:color w:val="EE0000"/>
                <w:sz w:val="24"/>
                <w:szCs w:val="24"/>
              </w:rPr>
            </w:pPr>
            <w:r w:rsidRPr="007E741A">
              <w:rPr>
                <w:color w:val="EE0000"/>
                <w:sz w:val="24"/>
                <w:szCs w:val="24"/>
              </w:rPr>
              <w:t xml:space="preserve">Contact and </w:t>
            </w:r>
            <w:proofErr w:type="spellStart"/>
            <w:r w:rsidRPr="007E741A">
              <w:rPr>
                <w:color w:val="EE0000"/>
                <w:sz w:val="24"/>
                <w:szCs w:val="24"/>
              </w:rPr>
              <w:t>Preload</w:t>
            </w:r>
            <w:proofErr w:type="spellEnd"/>
            <w:r w:rsidRPr="007E741A">
              <w:rPr>
                <w:color w:val="EE0000"/>
                <w:sz w:val="24"/>
                <w:szCs w:val="24"/>
              </w:rPr>
              <w:t xml:space="preserve"> System</w:t>
            </w:r>
          </w:p>
        </w:tc>
      </w:tr>
      <w:tr w:rsidR="00876918" w:rsidRPr="007E741A" w14:paraId="59585C57" w14:textId="77777777" w:rsidTr="001B6F5E">
        <w:tc>
          <w:tcPr>
            <w:tcW w:w="3119" w:type="dxa"/>
            <w:vAlign w:val="top"/>
          </w:tcPr>
          <w:p w14:paraId="417968EF" w14:textId="77777777" w:rsidR="00876918" w:rsidRPr="007E741A" w:rsidRDefault="00876918" w:rsidP="001B6F5E">
            <w:pPr>
              <w:rPr>
                <w:color w:val="EE0000"/>
                <w:sz w:val="24"/>
                <w:szCs w:val="24"/>
              </w:rPr>
            </w:pPr>
            <w:r w:rsidRPr="007E741A">
              <w:rPr>
                <w:color w:val="EE0000"/>
                <w:sz w:val="24"/>
                <w:szCs w:val="24"/>
              </w:rPr>
              <w:t>ECU</w:t>
            </w:r>
          </w:p>
        </w:tc>
        <w:tc>
          <w:tcPr>
            <w:tcW w:w="5937" w:type="dxa"/>
            <w:vAlign w:val="top"/>
          </w:tcPr>
          <w:p w14:paraId="69BB8132" w14:textId="77777777" w:rsidR="00876918" w:rsidRPr="007E741A" w:rsidRDefault="00876918" w:rsidP="001B6F5E">
            <w:pPr>
              <w:rPr>
                <w:color w:val="EE0000"/>
                <w:sz w:val="24"/>
                <w:szCs w:val="24"/>
              </w:rPr>
            </w:pPr>
            <w:r w:rsidRPr="007E741A">
              <w:rPr>
                <w:color w:val="EE0000"/>
                <w:sz w:val="24"/>
                <w:szCs w:val="24"/>
              </w:rPr>
              <w:t>Engine Control Unit</w:t>
            </w:r>
          </w:p>
        </w:tc>
      </w:tr>
      <w:tr w:rsidR="00876918" w:rsidRPr="007E741A" w14:paraId="7DA28712" w14:textId="77777777" w:rsidTr="001B6F5E">
        <w:tc>
          <w:tcPr>
            <w:tcW w:w="3119" w:type="dxa"/>
            <w:vAlign w:val="top"/>
          </w:tcPr>
          <w:p w14:paraId="2DDB5524" w14:textId="77777777" w:rsidR="00876918" w:rsidRPr="007E741A" w:rsidRDefault="00876918" w:rsidP="001B6F5E">
            <w:pPr>
              <w:rPr>
                <w:color w:val="EE0000"/>
                <w:sz w:val="24"/>
                <w:szCs w:val="24"/>
              </w:rPr>
            </w:pPr>
            <w:r w:rsidRPr="007E741A">
              <w:rPr>
                <w:color w:val="EE0000"/>
                <w:sz w:val="24"/>
                <w:szCs w:val="24"/>
              </w:rPr>
              <w:t>ESD</w:t>
            </w:r>
          </w:p>
        </w:tc>
        <w:tc>
          <w:tcPr>
            <w:tcW w:w="5937" w:type="dxa"/>
            <w:vAlign w:val="top"/>
          </w:tcPr>
          <w:p w14:paraId="525E1042" w14:textId="77777777" w:rsidR="00876918" w:rsidRPr="007E741A" w:rsidRDefault="00876918" w:rsidP="001B6F5E">
            <w:pPr>
              <w:rPr>
                <w:color w:val="EE0000"/>
                <w:sz w:val="24"/>
                <w:szCs w:val="24"/>
              </w:rPr>
            </w:pPr>
            <w:r w:rsidRPr="007E741A">
              <w:rPr>
                <w:color w:val="EE0000"/>
                <w:sz w:val="24"/>
                <w:szCs w:val="24"/>
              </w:rPr>
              <w:t xml:space="preserve">Emergency </w:t>
            </w:r>
            <w:proofErr w:type="spellStart"/>
            <w:r w:rsidRPr="007E741A">
              <w:rPr>
                <w:color w:val="EE0000"/>
                <w:sz w:val="24"/>
                <w:szCs w:val="24"/>
              </w:rPr>
              <w:t>Shutdown</w:t>
            </w:r>
            <w:proofErr w:type="spellEnd"/>
          </w:p>
        </w:tc>
      </w:tr>
      <w:tr w:rsidR="00876918" w:rsidRPr="007E741A" w14:paraId="4F94166F" w14:textId="77777777" w:rsidTr="001B6F5E">
        <w:tc>
          <w:tcPr>
            <w:tcW w:w="3119" w:type="dxa"/>
            <w:vAlign w:val="top"/>
          </w:tcPr>
          <w:p w14:paraId="5F24A83C" w14:textId="77777777" w:rsidR="00876918" w:rsidRPr="007E741A" w:rsidRDefault="00876918" w:rsidP="001B6F5E">
            <w:pPr>
              <w:rPr>
                <w:color w:val="EE0000"/>
                <w:sz w:val="24"/>
                <w:szCs w:val="24"/>
              </w:rPr>
            </w:pPr>
            <w:r w:rsidRPr="007E741A">
              <w:rPr>
                <w:color w:val="EE0000"/>
                <w:sz w:val="24"/>
                <w:szCs w:val="24"/>
              </w:rPr>
              <w:t>FC</w:t>
            </w:r>
          </w:p>
        </w:tc>
        <w:tc>
          <w:tcPr>
            <w:tcW w:w="5937" w:type="dxa"/>
            <w:vAlign w:val="top"/>
          </w:tcPr>
          <w:p w14:paraId="1C56F8D0" w14:textId="77777777" w:rsidR="00876918" w:rsidRPr="007E741A" w:rsidRDefault="00876918" w:rsidP="001B6F5E">
            <w:pPr>
              <w:rPr>
                <w:color w:val="EE0000"/>
                <w:sz w:val="24"/>
                <w:szCs w:val="24"/>
              </w:rPr>
            </w:pPr>
            <w:r w:rsidRPr="007E741A">
              <w:rPr>
                <w:color w:val="EE0000"/>
                <w:sz w:val="24"/>
                <w:szCs w:val="24"/>
              </w:rPr>
              <w:t>Fuel Cell</w:t>
            </w:r>
          </w:p>
        </w:tc>
      </w:tr>
      <w:tr w:rsidR="00876918" w:rsidRPr="007E741A" w14:paraId="6D2C88AE" w14:textId="77777777" w:rsidTr="001B6F5E">
        <w:tc>
          <w:tcPr>
            <w:tcW w:w="3119" w:type="dxa"/>
            <w:vAlign w:val="top"/>
          </w:tcPr>
          <w:p w14:paraId="50068378" w14:textId="77777777" w:rsidR="00876918" w:rsidRPr="007E741A" w:rsidRDefault="00876918" w:rsidP="001B6F5E">
            <w:pPr>
              <w:rPr>
                <w:color w:val="EE0000"/>
                <w:sz w:val="24"/>
                <w:szCs w:val="24"/>
              </w:rPr>
            </w:pPr>
            <w:r w:rsidRPr="007E741A">
              <w:rPr>
                <w:color w:val="EE0000"/>
                <w:sz w:val="24"/>
                <w:szCs w:val="24"/>
              </w:rPr>
              <w:t>FCS</w:t>
            </w:r>
          </w:p>
        </w:tc>
        <w:tc>
          <w:tcPr>
            <w:tcW w:w="5937" w:type="dxa"/>
            <w:vAlign w:val="top"/>
          </w:tcPr>
          <w:p w14:paraId="24EE8337" w14:textId="77777777" w:rsidR="00876918" w:rsidRPr="007E741A" w:rsidRDefault="00876918" w:rsidP="001B6F5E">
            <w:pPr>
              <w:rPr>
                <w:color w:val="EE0000"/>
                <w:sz w:val="24"/>
                <w:szCs w:val="24"/>
              </w:rPr>
            </w:pPr>
            <w:r w:rsidRPr="007E741A">
              <w:rPr>
                <w:color w:val="EE0000"/>
                <w:sz w:val="24"/>
                <w:szCs w:val="24"/>
              </w:rPr>
              <w:t>Fuel Cell System</w:t>
            </w:r>
          </w:p>
        </w:tc>
      </w:tr>
      <w:tr w:rsidR="00876918" w:rsidRPr="007E741A" w14:paraId="74D14E3E" w14:textId="77777777" w:rsidTr="001B6F5E">
        <w:tc>
          <w:tcPr>
            <w:tcW w:w="3119" w:type="dxa"/>
            <w:vAlign w:val="top"/>
          </w:tcPr>
          <w:p w14:paraId="608461C9" w14:textId="77777777" w:rsidR="00876918" w:rsidRPr="007E741A" w:rsidRDefault="00876918" w:rsidP="001B6F5E">
            <w:pPr>
              <w:rPr>
                <w:color w:val="EE0000"/>
                <w:sz w:val="24"/>
                <w:szCs w:val="24"/>
              </w:rPr>
            </w:pPr>
            <w:r w:rsidRPr="007E741A">
              <w:rPr>
                <w:color w:val="EE0000"/>
                <w:sz w:val="24"/>
                <w:szCs w:val="24"/>
              </w:rPr>
              <w:t>FMS</w:t>
            </w:r>
          </w:p>
          <w:p w14:paraId="51A84F7C" w14:textId="77777777" w:rsidR="00876918" w:rsidRPr="007E741A" w:rsidRDefault="00876918" w:rsidP="001B6F5E">
            <w:pPr>
              <w:rPr>
                <w:color w:val="EE0000"/>
                <w:sz w:val="24"/>
                <w:szCs w:val="24"/>
              </w:rPr>
            </w:pPr>
            <w:r w:rsidRPr="007E741A">
              <w:rPr>
                <w:color w:val="EE0000"/>
                <w:sz w:val="24"/>
                <w:szCs w:val="24"/>
              </w:rPr>
              <w:t>GEH2</w:t>
            </w:r>
          </w:p>
        </w:tc>
        <w:tc>
          <w:tcPr>
            <w:tcW w:w="5937" w:type="dxa"/>
            <w:vAlign w:val="top"/>
          </w:tcPr>
          <w:p w14:paraId="40FE1E5D" w14:textId="77777777" w:rsidR="00876918" w:rsidRPr="007E741A" w:rsidRDefault="00876918" w:rsidP="001B6F5E">
            <w:pPr>
              <w:rPr>
                <w:color w:val="EE0000"/>
                <w:sz w:val="24"/>
                <w:szCs w:val="24"/>
              </w:rPr>
            </w:pPr>
            <w:r w:rsidRPr="007E741A">
              <w:rPr>
                <w:color w:val="EE0000"/>
                <w:sz w:val="24"/>
                <w:szCs w:val="24"/>
              </w:rPr>
              <w:t>Fuel Management System</w:t>
            </w:r>
          </w:p>
          <w:p w14:paraId="6FDFB936" w14:textId="77777777" w:rsidR="00876918" w:rsidRPr="007E741A" w:rsidRDefault="00876918" w:rsidP="001B6F5E">
            <w:pPr>
              <w:rPr>
                <w:color w:val="EE0000"/>
                <w:sz w:val="24"/>
                <w:szCs w:val="24"/>
              </w:rPr>
            </w:pPr>
            <w:r w:rsidRPr="007E741A">
              <w:rPr>
                <w:color w:val="EE0000"/>
                <w:sz w:val="24"/>
                <w:szCs w:val="24"/>
              </w:rPr>
              <w:t>Di-</w:t>
            </w:r>
            <w:proofErr w:type="spellStart"/>
            <w:r w:rsidRPr="007E741A">
              <w:rPr>
                <w:color w:val="EE0000"/>
                <w:sz w:val="24"/>
                <w:szCs w:val="24"/>
              </w:rPr>
              <w:t>Hydrogen</w:t>
            </w:r>
            <w:proofErr w:type="spellEnd"/>
            <w:r w:rsidRPr="007E741A">
              <w:rPr>
                <w:color w:val="EE0000"/>
                <w:sz w:val="24"/>
                <w:szCs w:val="24"/>
              </w:rPr>
              <w:t xml:space="preserve"> </w:t>
            </w:r>
            <w:proofErr w:type="spellStart"/>
            <w:r w:rsidRPr="007E741A">
              <w:rPr>
                <w:color w:val="EE0000"/>
                <w:sz w:val="24"/>
                <w:szCs w:val="24"/>
              </w:rPr>
              <w:t>Genset</w:t>
            </w:r>
            <w:proofErr w:type="spellEnd"/>
          </w:p>
        </w:tc>
      </w:tr>
      <w:tr w:rsidR="00876918" w:rsidRPr="007E741A" w14:paraId="66977334" w14:textId="77777777" w:rsidTr="001B6F5E">
        <w:tc>
          <w:tcPr>
            <w:tcW w:w="3119" w:type="dxa"/>
            <w:vAlign w:val="top"/>
          </w:tcPr>
          <w:p w14:paraId="1CB383A8" w14:textId="77777777" w:rsidR="00876918" w:rsidRPr="007E741A" w:rsidRDefault="00876918" w:rsidP="001B6F5E">
            <w:pPr>
              <w:rPr>
                <w:color w:val="EE0000"/>
                <w:sz w:val="24"/>
                <w:szCs w:val="24"/>
              </w:rPr>
            </w:pPr>
            <w:r w:rsidRPr="007E741A">
              <w:rPr>
                <w:color w:val="EE0000"/>
                <w:sz w:val="24"/>
                <w:szCs w:val="24"/>
              </w:rPr>
              <w:t>H2</w:t>
            </w:r>
          </w:p>
        </w:tc>
        <w:tc>
          <w:tcPr>
            <w:tcW w:w="5937" w:type="dxa"/>
            <w:vAlign w:val="top"/>
          </w:tcPr>
          <w:p w14:paraId="2DCE837F" w14:textId="77777777" w:rsidR="00876918" w:rsidRPr="007E741A" w:rsidRDefault="00876918" w:rsidP="001B6F5E">
            <w:pPr>
              <w:rPr>
                <w:color w:val="EE0000"/>
                <w:sz w:val="24"/>
                <w:szCs w:val="24"/>
              </w:rPr>
            </w:pPr>
            <w:proofErr w:type="spellStart"/>
            <w:r w:rsidRPr="007E741A">
              <w:rPr>
                <w:color w:val="EE0000"/>
                <w:sz w:val="24"/>
                <w:szCs w:val="24"/>
              </w:rPr>
              <w:t>Dihydrogen</w:t>
            </w:r>
            <w:proofErr w:type="spellEnd"/>
          </w:p>
        </w:tc>
      </w:tr>
      <w:tr w:rsidR="00876918" w:rsidRPr="007E741A" w14:paraId="1DBFC8DF" w14:textId="77777777" w:rsidTr="001B6F5E">
        <w:tc>
          <w:tcPr>
            <w:tcW w:w="3119" w:type="dxa"/>
            <w:vAlign w:val="top"/>
          </w:tcPr>
          <w:p w14:paraId="5B2B8A73" w14:textId="77777777" w:rsidR="00876918" w:rsidRPr="007E741A" w:rsidRDefault="00876918" w:rsidP="001B6F5E">
            <w:pPr>
              <w:rPr>
                <w:color w:val="EE0000"/>
                <w:sz w:val="24"/>
                <w:szCs w:val="24"/>
              </w:rPr>
            </w:pPr>
            <w:r w:rsidRPr="007E741A">
              <w:rPr>
                <w:color w:val="EE0000"/>
                <w:sz w:val="24"/>
                <w:szCs w:val="24"/>
              </w:rPr>
              <w:t>HMI</w:t>
            </w:r>
          </w:p>
        </w:tc>
        <w:tc>
          <w:tcPr>
            <w:tcW w:w="5937" w:type="dxa"/>
            <w:vAlign w:val="top"/>
          </w:tcPr>
          <w:p w14:paraId="306B4195" w14:textId="77777777" w:rsidR="00876918" w:rsidRPr="007E741A" w:rsidRDefault="00876918" w:rsidP="001B6F5E">
            <w:pPr>
              <w:rPr>
                <w:color w:val="EE0000"/>
                <w:sz w:val="24"/>
                <w:szCs w:val="24"/>
              </w:rPr>
            </w:pPr>
            <w:r w:rsidRPr="007E741A">
              <w:rPr>
                <w:color w:val="EE0000"/>
                <w:sz w:val="24"/>
                <w:szCs w:val="24"/>
              </w:rPr>
              <w:t>Human Machine Interface</w:t>
            </w:r>
          </w:p>
        </w:tc>
      </w:tr>
      <w:tr w:rsidR="00876918" w:rsidRPr="007E741A" w14:paraId="4F8D2CC4" w14:textId="77777777" w:rsidTr="001B6F5E">
        <w:tc>
          <w:tcPr>
            <w:tcW w:w="3119" w:type="dxa"/>
            <w:vAlign w:val="top"/>
          </w:tcPr>
          <w:p w14:paraId="6189E163" w14:textId="77777777" w:rsidR="00876918" w:rsidRPr="007E741A" w:rsidRDefault="00876918" w:rsidP="001B6F5E">
            <w:pPr>
              <w:rPr>
                <w:color w:val="EE0000"/>
                <w:sz w:val="24"/>
                <w:szCs w:val="24"/>
              </w:rPr>
            </w:pPr>
            <w:r w:rsidRPr="007E741A">
              <w:rPr>
                <w:color w:val="EE0000"/>
                <w:sz w:val="24"/>
                <w:szCs w:val="24"/>
              </w:rPr>
              <w:t>HP</w:t>
            </w:r>
          </w:p>
        </w:tc>
        <w:tc>
          <w:tcPr>
            <w:tcW w:w="5937" w:type="dxa"/>
            <w:vAlign w:val="top"/>
          </w:tcPr>
          <w:p w14:paraId="01986CA8" w14:textId="77777777" w:rsidR="00876918" w:rsidRPr="007E741A" w:rsidRDefault="00876918" w:rsidP="001B6F5E">
            <w:pPr>
              <w:rPr>
                <w:color w:val="EE0000"/>
                <w:sz w:val="24"/>
                <w:szCs w:val="24"/>
              </w:rPr>
            </w:pPr>
            <w:r w:rsidRPr="007E741A">
              <w:rPr>
                <w:color w:val="EE0000"/>
                <w:sz w:val="24"/>
                <w:szCs w:val="24"/>
              </w:rPr>
              <w:t>High Pressure</w:t>
            </w:r>
          </w:p>
        </w:tc>
      </w:tr>
      <w:tr w:rsidR="00876918" w:rsidRPr="007E741A" w14:paraId="06C2226E" w14:textId="77777777" w:rsidTr="001B6F5E">
        <w:tc>
          <w:tcPr>
            <w:tcW w:w="3119" w:type="dxa"/>
            <w:vAlign w:val="top"/>
          </w:tcPr>
          <w:p w14:paraId="75FB3CD5" w14:textId="77777777" w:rsidR="00876918" w:rsidRPr="007E741A" w:rsidRDefault="00876918" w:rsidP="001B6F5E">
            <w:pPr>
              <w:rPr>
                <w:color w:val="EE0000"/>
                <w:sz w:val="24"/>
                <w:szCs w:val="24"/>
              </w:rPr>
            </w:pPr>
            <w:r w:rsidRPr="007E741A">
              <w:rPr>
                <w:color w:val="EE0000"/>
                <w:sz w:val="24"/>
                <w:szCs w:val="24"/>
              </w:rPr>
              <w:t>HT</w:t>
            </w:r>
          </w:p>
        </w:tc>
        <w:tc>
          <w:tcPr>
            <w:tcW w:w="5937" w:type="dxa"/>
            <w:vAlign w:val="top"/>
          </w:tcPr>
          <w:p w14:paraId="4259B6AF" w14:textId="77777777" w:rsidR="00876918" w:rsidRPr="007E741A" w:rsidRDefault="00876918" w:rsidP="001B6F5E">
            <w:pPr>
              <w:rPr>
                <w:color w:val="EE0000"/>
                <w:sz w:val="24"/>
                <w:szCs w:val="24"/>
              </w:rPr>
            </w:pPr>
            <w:r w:rsidRPr="007E741A">
              <w:rPr>
                <w:color w:val="EE0000"/>
                <w:sz w:val="24"/>
                <w:szCs w:val="24"/>
              </w:rPr>
              <w:t xml:space="preserve">High </w:t>
            </w:r>
            <w:proofErr w:type="spellStart"/>
            <w:r w:rsidRPr="007E741A">
              <w:rPr>
                <w:color w:val="EE0000"/>
                <w:sz w:val="24"/>
                <w:szCs w:val="24"/>
              </w:rPr>
              <w:t>Temperature</w:t>
            </w:r>
            <w:proofErr w:type="spellEnd"/>
          </w:p>
        </w:tc>
      </w:tr>
      <w:tr w:rsidR="00876918" w:rsidRPr="007E741A" w14:paraId="4D525A1E" w14:textId="77777777" w:rsidTr="001B6F5E">
        <w:tc>
          <w:tcPr>
            <w:tcW w:w="3119" w:type="dxa"/>
            <w:vAlign w:val="top"/>
          </w:tcPr>
          <w:p w14:paraId="60AF9B0B" w14:textId="77777777" w:rsidR="00876918" w:rsidRPr="007E741A" w:rsidRDefault="00876918" w:rsidP="001B6F5E">
            <w:pPr>
              <w:rPr>
                <w:color w:val="EE0000"/>
                <w:sz w:val="24"/>
                <w:szCs w:val="24"/>
              </w:rPr>
            </w:pPr>
            <w:r w:rsidRPr="007E741A">
              <w:rPr>
                <w:color w:val="EE0000"/>
                <w:sz w:val="24"/>
                <w:szCs w:val="24"/>
              </w:rPr>
              <w:t>LAN</w:t>
            </w:r>
          </w:p>
        </w:tc>
        <w:tc>
          <w:tcPr>
            <w:tcW w:w="5937" w:type="dxa"/>
            <w:vAlign w:val="top"/>
          </w:tcPr>
          <w:p w14:paraId="4BDBE0F8" w14:textId="77777777" w:rsidR="00876918" w:rsidRPr="007E741A" w:rsidRDefault="00876918" w:rsidP="001B6F5E">
            <w:pPr>
              <w:rPr>
                <w:color w:val="EE0000"/>
                <w:sz w:val="24"/>
                <w:szCs w:val="24"/>
              </w:rPr>
            </w:pPr>
            <w:r w:rsidRPr="007E741A">
              <w:rPr>
                <w:color w:val="EE0000"/>
                <w:sz w:val="24"/>
                <w:szCs w:val="24"/>
              </w:rPr>
              <w:t>Local Area Network</w:t>
            </w:r>
          </w:p>
        </w:tc>
      </w:tr>
      <w:tr w:rsidR="00876918" w:rsidRPr="007E741A" w14:paraId="18CBDCDC" w14:textId="77777777" w:rsidTr="001B6F5E">
        <w:tc>
          <w:tcPr>
            <w:tcW w:w="3119" w:type="dxa"/>
            <w:vAlign w:val="top"/>
          </w:tcPr>
          <w:p w14:paraId="6B580A6F" w14:textId="77777777" w:rsidR="00876918" w:rsidRPr="007E741A" w:rsidRDefault="00876918" w:rsidP="001B6F5E">
            <w:pPr>
              <w:rPr>
                <w:color w:val="EE0000"/>
                <w:sz w:val="24"/>
                <w:szCs w:val="24"/>
              </w:rPr>
            </w:pPr>
            <w:r w:rsidRPr="007E741A">
              <w:rPr>
                <w:color w:val="EE0000"/>
                <w:sz w:val="24"/>
                <w:szCs w:val="24"/>
              </w:rPr>
              <w:t>LEL</w:t>
            </w:r>
          </w:p>
        </w:tc>
        <w:tc>
          <w:tcPr>
            <w:tcW w:w="5937" w:type="dxa"/>
            <w:vAlign w:val="top"/>
          </w:tcPr>
          <w:p w14:paraId="2B9546DA" w14:textId="77777777" w:rsidR="00876918" w:rsidRPr="007E741A" w:rsidRDefault="00876918" w:rsidP="001B6F5E">
            <w:pPr>
              <w:rPr>
                <w:color w:val="EE0000"/>
                <w:sz w:val="24"/>
                <w:szCs w:val="24"/>
              </w:rPr>
            </w:pPr>
            <w:r w:rsidRPr="007E741A">
              <w:rPr>
                <w:color w:val="EE0000"/>
                <w:sz w:val="24"/>
                <w:szCs w:val="24"/>
              </w:rPr>
              <w:t>Lower Explosive Limit</w:t>
            </w:r>
          </w:p>
        </w:tc>
      </w:tr>
      <w:tr w:rsidR="00876918" w:rsidRPr="007E741A" w14:paraId="143646C3" w14:textId="77777777" w:rsidTr="001B6F5E">
        <w:tc>
          <w:tcPr>
            <w:tcW w:w="3119" w:type="dxa"/>
            <w:vAlign w:val="top"/>
          </w:tcPr>
          <w:p w14:paraId="5FE49838" w14:textId="77777777" w:rsidR="00876918" w:rsidRPr="007E741A" w:rsidRDefault="00876918" w:rsidP="001B6F5E">
            <w:pPr>
              <w:rPr>
                <w:color w:val="EE0000"/>
                <w:sz w:val="24"/>
                <w:szCs w:val="24"/>
              </w:rPr>
            </w:pPr>
            <w:r w:rsidRPr="007E741A">
              <w:rPr>
                <w:color w:val="EE0000"/>
                <w:sz w:val="24"/>
                <w:szCs w:val="24"/>
              </w:rPr>
              <w:t>LP</w:t>
            </w:r>
          </w:p>
        </w:tc>
        <w:tc>
          <w:tcPr>
            <w:tcW w:w="5937" w:type="dxa"/>
            <w:vAlign w:val="top"/>
          </w:tcPr>
          <w:p w14:paraId="5FB0944D" w14:textId="77777777" w:rsidR="00876918" w:rsidRPr="007E741A" w:rsidRDefault="00876918" w:rsidP="001B6F5E">
            <w:pPr>
              <w:rPr>
                <w:color w:val="EE0000"/>
                <w:sz w:val="24"/>
                <w:szCs w:val="24"/>
              </w:rPr>
            </w:pPr>
            <w:r w:rsidRPr="007E741A">
              <w:rPr>
                <w:color w:val="EE0000"/>
                <w:sz w:val="24"/>
                <w:szCs w:val="24"/>
              </w:rPr>
              <w:t>Low Pressure</w:t>
            </w:r>
          </w:p>
        </w:tc>
      </w:tr>
      <w:tr w:rsidR="00876918" w:rsidRPr="007E741A" w14:paraId="6CE3E667" w14:textId="77777777" w:rsidTr="001B6F5E">
        <w:tc>
          <w:tcPr>
            <w:tcW w:w="3119" w:type="dxa"/>
            <w:vAlign w:val="top"/>
          </w:tcPr>
          <w:p w14:paraId="014552D4" w14:textId="77777777" w:rsidR="00876918" w:rsidRPr="007E741A" w:rsidRDefault="00876918" w:rsidP="001B6F5E">
            <w:pPr>
              <w:rPr>
                <w:color w:val="EE0000"/>
                <w:sz w:val="24"/>
                <w:szCs w:val="24"/>
              </w:rPr>
            </w:pPr>
            <w:r w:rsidRPr="007E741A">
              <w:rPr>
                <w:color w:val="EE0000"/>
                <w:sz w:val="24"/>
                <w:szCs w:val="24"/>
              </w:rPr>
              <w:t>LT</w:t>
            </w:r>
          </w:p>
        </w:tc>
        <w:tc>
          <w:tcPr>
            <w:tcW w:w="5937" w:type="dxa"/>
            <w:vAlign w:val="top"/>
          </w:tcPr>
          <w:p w14:paraId="5B873407" w14:textId="77777777" w:rsidR="00876918" w:rsidRPr="007E741A" w:rsidRDefault="00876918" w:rsidP="001B6F5E">
            <w:pPr>
              <w:rPr>
                <w:color w:val="EE0000"/>
                <w:sz w:val="24"/>
                <w:szCs w:val="24"/>
              </w:rPr>
            </w:pPr>
            <w:r w:rsidRPr="007E741A">
              <w:rPr>
                <w:color w:val="EE0000"/>
                <w:sz w:val="24"/>
                <w:szCs w:val="24"/>
              </w:rPr>
              <w:t xml:space="preserve">Low </w:t>
            </w:r>
            <w:proofErr w:type="spellStart"/>
            <w:r w:rsidRPr="007E741A">
              <w:rPr>
                <w:color w:val="EE0000"/>
                <w:sz w:val="24"/>
                <w:szCs w:val="24"/>
              </w:rPr>
              <w:t>Temperature</w:t>
            </w:r>
            <w:proofErr w:type="spellEnd"/>
          </w:p>
        </w:tc>
      </w:tr>
      <w:tr w:rsidR="00876918" w:rsidRPr="007E741A" w14:paraId="0D181492" w14:textId="77777777" w:rsidTr="001B6F5E">
        <w:tc>
          <w:tcPr>
            <w:tcW w:w="3119" w:type="dxa"/>
            <w:vAlign w:val="top"/>
          </w:tcPr>
          <w:p w14:paraId="7E0AFE5E" w14:textId="77777777" w:rsidR="00876918" w:rsidRPr="007E741A" w:rsidRDefault="00876918" w:rsidP="001B6F5E">
            <w:pPr>
              <w:rPr>
                <w:color w:val="EE0000"/>
                <w:sz w:val="24"/>
                <w:szCs w:val="24"/>
              </w:rPr>
            </w:pPr>
            <w:r w:rsidRPr="007E741A">
              <w:rPr>
                <w:color w:val="EE0000"/>
                <w:sz w:val="24"/>
                <w:szCs w:val="24"/>
              </w:rPr>
              <w:t>MCS</w:t>
            </w:r>
          </w:p>
        </w:tc>
        <w:tc>
          <w:tcPr>
            <w:tcW w:w="5937" w:type="dxa"/>
            <w:vAlign w:val="top"/>
          </w:tcPr>
          <w:p w14:paraId="06CD4D38" w14:textId="77777777" w:rsidR="00876918" w:rsidRPr="007E741A" w:rsidRDefault="00876918" w:rsidP="001B6F5E">
            <w:pPr>
              <w:rPr>
                <w:color w:val="EE0000"/>
                <w:sz w:val="24"/>
                <w:szCs w:val="24"/>
              </w:rPr>
            </w:pPr>
            <w:r w:rsidRPr="007E741A">
              <w:rPr>
                <w:color w:val="EE0000"/>
                <w:sz w:val="24"/>
                <w:szCs w:val="24"/>
              </w:rPr>
              <w:t>Monitoring and Control system</w:t>
            </w:r>
          </w:p>
        </w:tc>
      </w:tr>
      <w:tr w:rsidR="00876918" w:rsidRPr="007E741A" w14:paraId="234B24C2" w14:textId="77777777" w:rsidTr="001B6F5E">
        <w:tc>
          <w:tcPr>
            <w:tcW w:w="3119" w:type="dxa"/>
            <w:vAlign w:val="top"/>
          </w:tcPr>
          <w:p w14:paraId="7E6B7876" w14:textId="77777777" w:rsidR="00876918" w:rsidRPr="007E741A" w:rsidRDefault="00876918" w:rsidP="001B6F5E">
            <w:pPr>
              <w:rPr>
                <w:color w:val="EE0000"/>
                <w:sz w:val="24"/>
                <w:szCs w:val="24"/>
              </w:rPr>
            </w:pPr>
            <w:r w:rsidRPr="007E741A">
              <w:rPr>
                <w:color w:val="EE0000"/>
                <w:sz w:val="24"/>
                <w:szCs w:val="24"/>
              </w:rPr>
              <w:t>OMS</w:t>
            </w:r>
          </w:p>
        </w:tc>
        <w:tc>
          <w:tcPr>
            <w:tcW w:w="5937" w:type="dxa"/>
            <w:vAlign w:val="top"/>
          </w:tcPr>
          <w:p w14:paraId="7BF93AA1" w14:textId="77777777" w:rsidR="00876918" w:rsidRPr="007E741A" w:rsidRDefault="00876918" w:rsidP="001B6F5E">
            <w:pPr>
              <w:rPr>
                <w:color w:val="EE0000"/>
                <w:sz w:val="24"/>
                <w:szCs w:val="24"/>
              </w:rPr>
            </w:pPr>
            <w:proofErr w:type="spellStart"/>
            <w:r w:rsidRPr="007E741A">
              <w:rPr>
                <w:color w:val="EE0000"/>
                <w:sz w:val="24"/>
                <w:szCs w:val="24"/>
              </w:rPr>
              <w:t>Oxidant</w:t>
            </w:r>
            <w:proofErr w:type="spellEnd"/>
            <w:r w:rsidRPr="007E741A">
              <w:rPr>
                <w:color w:val="EE0000"/>
                <w:sz w:val="24"/>
                <w:szCs w:val="24"/>
              </w:rPr>
              <w:t xml:space="preserve"> Management System</w:t>
            </w:r>
          </w:p>
        </w:tc>
      </w:tr>
      <w:tr w:rsidR="00876918" w:rsidRPr="007E741A" w14:paraId="62F6A53B" w14:textId="77777777" w:rsidTr="001B6F5E">
        <w:tc>
          <w:tcPr>
            <w:tcW w:w="3119" w:type="dxa"/>
            <w:vAlign w:val="top"/>
          </w:tcPr>
          <w:p w14:paraId="14CDDA1B" w14:textId="77777777" w:rsidR="00876918" w:rsidRPr="007E741A" w:rsidRDefault="00876918" w:rsidP="001B6F5E">
            <w:pPr>
              <w:rPr>
                <w:color w:val="EE0000"/>
                <w:sz w:val="24"/>
                <w:szCs w:val="24"/>
              </w:rPr>
            </w:pPr>
            <w:r w:rsidRPr="007E741A">
              <w:rPr>
                <w:color w:val="EE0000"/>
                <w:sz w:val="24"/>
                <w:szCs w:val="24"/>
              </w:rPr>
              <w:t>PC</w:t>
            </w:r>
          </w:p>
        </w:tc>
        <w:tc>
          <w:tcPr>
            <w:tcW w:w="5937" w:type="dxa"/>
            <w:vAlign w:val="top"/>
          </w:tcPr>
          <w:p w14:paraId="3834F70E" w14:textId="77777777" w:rsidR="00876918" w:rsidRPr="007E741A" w:rsidRDefault="00876918" w:rsidP="001B6F5E">
            <w:pPr>
              <w:rPr>
                <w:color w:val="EE0000"/>
                <w:sz w:val="24"/>
                <w:szCs w:val="24"/>
              </w:rPr>
            </w:pPr>
            <w:proofErr w:type="spellStart"/>
            <w:r w:rsidRPr="007E741A">
              <w:rPr>
                <w:color w:val="EE0000"/>
                <w:sz w:val="24"/>
                <w:szCs w:val="24"/>
              </w:rPr>
              <w:t>Personal</w:t>
            </w:r>
            <w:proofErr w:type="spellEnd"/>
            <w:r w:rsidRPr="007E741A">
              <w:rPr>
                <w:color w:val="EE0000"/>
                <w:sz w:val="24"/>
                <w:szCs w:val="24"/>
              </w:rPr>
              <w:t xml:space="preserve"> Computer</w:t>
            </w:r>
          </w:p>
        </w:tc>
      </w:tr>
      <w:tr w:rsidR="00876918" w:rsidRPr="007E741A" w14:paraId="74A271B5" w14:textId="77777777" w:rsidTr="001B6F5E">
        <w:tc>
          <w:tcPr>
            <w:tcW w:w="3119" w:type="dxa"/>
            <w:vAlign w:val="top"/>
          </w:tcPr>
          <w:p w14:paraId="2B2DBDC6" w14:textId="77777777" w:rsidR="00876918" w:rsidRPr="007E741A" w:rsidRDefault="00876918" w:rsidP="001B6F5E">
            <w:pPr>
              <w:rPr>
                <w:color w:val="EE0000"/>
                <w:sz w:val="24"/>
                <w:szCs w:val="24"/>
              </w:rPr>
            </w:pPr>
            <w:r w:rsidRPr="007E741A">
              <w:rPr>
                <w:color w:val="EE0000"/>
                <w:sz w:val="24"/>
                <w:szCs w:val="24"/>
              </w:rPr>
              <w:t>PDIAG</w:t>
            </w:r>
          </w:p>
        </w:tc>
        <w:tc>
          <w:tcPr>
            <w:tcW w:w="5937" w:type="dxa"/>
            <w:vAlign w:val="top"/>
          </w:tcPr>
          <w:p w14:paraId="14D619A4" w14:textId="77777777" w:rsidR="00876918" w:rsidRPr="007E741A" w:rsidRDefault="00876918" w:rsidP="001B6F5E">
            <w:pPr>
              <w:rPr>
                <w:color w:val="EE0000"/>
                <w:sz w:val="24"/>
                <w:szCs w:val="24"/>
              </w:rPr>
            </w:pPr>
            <w:r w:rsidRPr="007E741A">
              <w:rPr>
                <w:color w:val="EE0000"/>
                <w:sz w:val="24"/>
                <w:szCs w:val="24"/>
              </w:rPr>
              <w:t xml:space="preserve">Diagnostic </w:t>
            </w:r>
            <w:proofErr w:type="spellStart"/>
            <w:r w:rsidRPr="007E741A">
              <w:rPr>
                <w:color w:val="EE0000"/>
                <w:sz w:val="24"/>
                <w:szCs w:val="24"/>
              </w:rPr>
              <w:t>cable</w:t>
            </w:r>
            <w:proofErr w:type="spellEnd"/>
          </w:p>
        </w:tc>
      </w:tr>
      <w:tr w:rsidR="00876918" w:rsidRPr="007E741A" w14:paraId="6ECD299E" w14:textId="77777777" w:rsidTr="001B6F5E">
        <w:tc>
          <w:tcPr>
            <w:tcW w:w="3119" w:type="dxa"/>
            <w:vAlign w:val="top"/>
          </w:tcPr>
          <w:p w14:paraId="6E84A3A8" w14:textId="77777777" w:rsidR="00876918" w:rsidRPr="007E741A" w:rsidRDefault="00876918" w:rsidP="001B6F5E">
            <w:pPr>
              <w:rPr>
                <w:color w:val="EE0000"/>
                <w:sz w:val="24"/>
                <w:szCs w:val="24"/>
              </w:rPr>
            </w:pPr>
            <w:r w:rsidRPr="007E741A">
              <w:rPr>
                <w:color w:val="EE0000"/>
                <w:sz w:val="24"/>
                <w:szCs w:val="24"/>
              </w:rPr>
              <w:t>SCH2</w:t>
            </w:r>
          </w:p>
        </w:tc>
        <w:tc>
          <w:tcPr>
            <w:tcW w:w="5937" w:type="dxa"/>
            <w:vAlign w:val="top"/>
          </w:tcPr>
          <w:p w14:paraId="71874E21" w14:textId="77777777" w:rsidR="00876918" w:rsidRPr="007E741A" w:rsidRDefault="00876918" w:rsidP="001B6F5E">
            <w:pPr>
              <w:rPr>
                <w:color w:val="EE0000"/>
                <w:sz w:val="24"/>
                <w:szCs w:val="24"/>
              </w:rPr>
            </w:pPr>
            <w:r w:rsidRPr="007E741A">
              <w:rPr>
                <w:color w:val="EE0000"/>
                <w:sz w:val="24"/>
                <w:szCs w:val="24"/>
              </w:rPr>
              <w:t xml:space="preserve">H2 </w:t>
            </w:r>
            <w:proofErr w:type="spellStart"/>
            <w:r w:rsidRPr="007E741A">
              <w:rPr>
                <w:color w:val="EE0000"/>
                <w:sz w:val="24"/>
                <w:szCs w:val="24"/>
              </w:rPr>
              <w:t>Safety</w:t>
            </w:r>
            <w:proofErr w:type="spellEnd"/>
            <w:r w:rsidRPr="007E741A">
              <w:rPr>
                <w:color w:val="EE0000"/>
                <w:sz w:val="24"/>
                <w:szCs w:val="24"/>
              </w:rPr>
              <w:t xml:space="preserve"> Card</w:t>
            </w:r>
          </w:p>
        </w:tc>
      </w:tr>
      <w:tr w:rsidR="00876918" w:rsidRPr="007E741A" w14:paraId="59A26397" w14:textId="77777777" w:rsidTr="001B6F5E">
        <w:tc>
          <w:tcPr>
            <w:tcW w:w="3119" w:type="dxa"/>
            <w:vAlign w:val="top"/>
          </w:tcPr>
          <w:p w14:paraId="4FC28650" w14:textId="18EB588C" w:rsidR="00876918" w:rsidRPr="007E741A" w:rsidRDefault="00687CE1" w:rsidP="001B6F5E">
            <w:pPr>
              <w:rPr>
                <w:color w:val="EE0000"/>
                <w:sz w:val="24"/>
                <w:szCs w:val="24"/>
              </w:rPr>
            </w:pPr>
            <w:r w:rsidRPr="007E741A">
              <w:rPr>
                <w:color w:val="EE0000"/>
                <w:sz w:val="24"/>
                <w:szCs w:val="24"/>
              </w:rPr>
              <w:t>TBT</w:t>
            </w:r>
          </w:p>
        </w:tc>
        <w:tc>
          <w:tcPr>
            <w:tcW w:w="5937" w:type="dxa"/>
            <w:vAlign w:val="top"/>
          </w:tcPr>
          <w:p w14:paraId="74A784E6" w14:textId="5858171F" w:rsidR="00876918" w:rsidRPr="007E741A" w:rsidRDefault="00687CE1" w:rsidP="001B6F5E">
            <w:pPr>
              <w:rPr>
                <w:color w:val="EE0000"/>
                <w:sz w:val="24"/>
                <w:szCs w:val="24"/>
              </w:rPr>
            </w:pPr>
            <w:r w:rsidRPr="007E741A">
              <w:rPr>
                <w:color w:val="EE0000"/>
                <w:sz w:val="24"/>
                <w:szCs w:val="24"/>
              </w:rPr>
              <w:t xml:space="preserve">Très Basse Tension </w:t>
            </w:r>
            <w:proofErr w:type="gramStart"/>
            <w:r w:rsidRPr="007E741A">
              <w:rPr>
                <w:color w:val="EE0000"/>
                <w:sz w:val="24"/>
                <w:szCs w:val="24"/>
              </w:rPr>
              <w:t>-  12</w:t>
            </w:r>
            <w:proofErr w:type="gramEnd"/>
            <w:r w:rsidRPr="007E741A">
              <w:rPr>
                <w:color w:val="EE0000"/>
                <w:sz w:val="24"/>
                <w:szCs w:val="24"/>
              </w:rPr>
              <w:t xml:space="preserve">/24V </w:t>
            </w:r>
            <w:proofErr w:type="spellStart"/>
            <w:r w:rsidRPr="007E741A">
              <w:rPr>
                <w:color w:val="EE0000"/>
                <w:sz w:val="24"/>
                <w:szCs w:val="24"/>
              </w:rPr>
              <w:t>electrical</w:t>
            </w:r>
            <w:proofErr w:type="spellEnd"/>
            <w:r w:rsidRPr="007E741A">
              <w:rPr>
                <w:color w:val="EE0000"/>
                <w:sz w:val="24"/>
                <w:szCs w:val="24"/>
              </w:rPr>
              <w:t xml:space="preserve"> box</w:t>
            </w:r>
          </w:p>
        </w:tc>
      </w:tr>
      <w:tr w:rsidR="00876918" w:rsidRPr="007E741A" w14:paraId="587D9411" w14:textId="77777777" w:rsidTr="001B6F5E">
        <w:tc>
          <w:tcPr>
            <w:tcW w:w="3119" w:type="dxa"/>
            <w:vAlign w:val="top"/>
          </w:tcPr>
          <w:p w14:paraId="45D37165" w14:textId="77777777" w:rsidR="00876918" w:rsidRPr="007E741A" w:rsidRDefault="00876918" w:rsidP="001B6F5E">
            <w:pPr>
              <w:rPr>
                <w:color w:val="EE0000"/>
                <w:sz w:val="24"/>
                <w:szCs w:val="24"/>
              </w:rPr>
            </w:pPr>
            <w:r w:rsidRPr="007E741A">
              <w:rPr>
                <w:color w:val="EE0000"/>
                <w:sz w:val="24"/>
                <w:szCs w:val="24"/>
              </w:rPr>
              <w:t>TMS</w:t>
            </w:r>
          </w:p>
        </w:tc>
        <w:tc>
          <w:tcPr>
            <w:tcW w:w="5937" w:type="dxa"/>
            <w:vAlign w:val="top"/>
          </w:tcPr>
          <w:p w14:paraId="5BB20BDA" w14:textId="77777777" w:rsidR="00876918" w:rsidRPr="007E741A" w:rsidRDefault="00876918" w:rsidP="001B6F5E">
            <w:pPr>
              <w:rPr>
                <w:color w:val="EE0000"/>
                <w:sz w:val="24"/>
                <w:szCs w:val="24"/>
              </w:rPr>
            </w:pPr>
            <w:r w:rsidRPr="007E741A">
              <w:rPr>
                <w:color w:val="EE0000"/>
                <w:sz w:val="24"/>
                <w:szCs w:val="24"/>
              </w:rPr>
              <w:t>Thermal Management System</w:t>
            </w:r>
          </w:p>
        </w:tc>
      </w:tr>
      <w:tr w:rsidR="00876918" w:rsidRPr="007E741A" w14:paraId="20FDE32C" w14:textId="77777777" w:rsidTr="001B6F5E">
        <w:tc>
          <w:tcPr>
            <w:tcW w:w="3119" w:type="dxa"/>
            <w:vAlign w:val="top"/>
          </w:tcPr>
          <w:p w14:paraId="64A64344" w14:textId="77777777" w:rsidR="00876918" w:rsidRPr="007E741A" w:rsidRDefault="00876918" w:rsidP="001B6F5E">
            <w:pPr>
              <w:rPr>
                <w:color w:val="EE0000"/>
                <w:sz w:val="24"/>
                <w:szCs w:val="24"/>
              </w:rPr>
            </w:pPr>
            <w:r w:rsidRPr="007E741A">
              <w:rPr>
                <w:color w:val="EE0000"/>
                <w:sz w:val="24"/>
                <w:szCs w:val="24"/>
              </w:rPr>
              <w:t>UCGE</w:t>
            </w:r>
          </w:p>
        </w:tc>
        <w:tc>
          <w:tcPr>
            <w:tcW w:w="5937" w:type="dxa"/>
            <w:vAlign w:val="top"/>
          </w:tcPr>
          <w:p w14:paraId="596F618A" w14:textId="77777777" w:rsidR="00876918" w:rsidRPr="007E741A" w:rsidRDefault="00876918" w:rsidP="001B6F5E">
            <w:pPr>
              <w:rPr>
                <w:color w:val="EE0000"/>
                <w:sz w:val="24"/>
                <w:szCs w:val="24"/>
              </w:rPr>
            </w:pPr>
            <w:r w:rsidRPr="007E741A">
              <w:rPr>
                <w:color w:val="EE0000"/>
                <w:sz w:val="24"/>
                <w:szCs w:val="24"/>
              </w:rPr>
              <w:t>Embedded System Control Unit</w:t>
            </w:r>
          </w:p>
        </w:tc>
      </w:tr>
    </w:tbl>
    <w:p w14:paraId="0CE834B0" w14:textId="77777777" w:rsidR="001D302C" w:rsidRPr="007E741A" w:rsidRDefault="001D302C"/>
    <w:p w14:paraId="65B09A9C" w14:textId="155E31C5" w:rsidR="009E4113" w:rsidRDefault="009E4113">
      <w:bookmarkStart w:id="5" w:name="_Toc305506719"/>
      <w:bookmarkEnd w:id="5"/>
    </w:p>
    <w:p w14:paraId="452D9A1F" w14:textId="77777777" w:rsidR="00340CE7" w:rsidRDefault="00340CE7"/>
    <w:p w14:paraId="6A83A717" w14:textId="77777777" w:rsidR="00340CE7" w:rsidRDefault="00340CE7"/>
    <w:p w14:paraId="4A9497E8" w14:textId="77777777" w:rsidR="00340CE7" w:rsidRDefault="00340CE7"/>
    <w:p w14:paraId="7B0B087F" w14:textId="77777777" w:rsidR="00340CE7" w:rsidRDefault="00340CE7"/>
    <w:p w14:paraId="6CEEA8D6" w14:textId="77777777" w:rsidR="00340CE7" w:rsidRDefault="00340CE7"/>
    <w:p w14:paraId="3A91C0E8" w14:textId="77777777" w:rsidR="00340CE7" w:rsidRDefault="00340CE7"/>
    <w:p w14:paraId="61F95457" w14:textId="77777777" w:rsidR="00340CE7" w:rsidRDefault="00340CE7"/>
    <w:p w14:paraId="79799580" w14:textId="77777777" w:rsidR="00340CE7" w:rsidRDefault="00340CE7"/>
    <w:p w14:paraId="0C908DCB" w14:textId="77777777" w:rsidR="00340CE7" w:rsidRDefault="00340CE7"/>
    <w:p w14:paraId="274507A6" w14:textId="77777777" w:rsidR="00340CE7" w:rsidRDefault="00340CE7"/>
    <w:p w14:paraId="15B7CE81" w14:textId="77777777" w:rsidR="00340CE7" w:rsidRDefault="00340CE7"/>
    <w:p w14:paraId="2B1C8CB7" w14:textId="77777777" w:rsidR="00340CE7" w:rsidRDefault="00340CE7"/>
    <w:p w14:paraId="1E1E8DE6" w14:textId="15367258" w:rsidR="00340CE7" w:rsidRDefault="00340CE7">
      <w:pPr>
        <w:rPr>
          <w:rFonts w:cstheme="majorBidi"/>
          <w:bCs/>
          <w:color w:val="001023"/>
          <w:sz w:val="44"/>
          <w:szCs w:val="28"/>
        </w:rPr>
      </w:pPr>
    </w:p>
    <w:p w14:paraId="2FCE3FBB" w14:textId="37D5BF74" w:rsidR="00340CE7" w:rsidRDefault="00340CE7" w:rsidP="00340CE7">
      <w:pPr>
        <w:pStyle w:val="Titre1"/>
        <w:rPr>
          <w:rFonts w:eastAsiaTheme="minorHAnsi"/>
        </w:rPr>
      </w:pPr>
      <w:r>
        <w:rPr>
          <w:rFonts w:eastAsiaTheme="minorHAnsi"/>
        </w:rPr>
        <w:lastRenderedPageBreak/>
        <w:t>Introduction</w:t>
      </w:r>
    </w:p>
    <w:p w14:paraId="32CD3934" w14:textId="1A5DFCAA" w:rsidR="009B1CC2" w:rsidRDefault="00B55CFD" w:rsidP="00B55CFD">
      <w:pPr>
        <w:jc w:val="both"/>
      </w:pPr>
      <w:r w:rsidRPr="00B55CFD">
        <w:t xml:space="preserve">Dans le contexte du e-commerce, la classification automatique des produits est un enjeu majeur pour améliorer l’organisation des catalogues, faciliter la recherche des utilisateurs et optimiser les systèmes de recommandation. Le projet présenté s’appuie sur les données du </w:t>
      </w:r>
      <w:proofErr w:type="gramStart"/>
      <w:r w:rsidRPr="00B55CFD">
        <w:t>challenge</w:t>
      </w:r>
      <w:proofErr w:type="gramEnd"/>
      <w:r w:rsidRPr="00B55CFD">
        <w:t xml:space="preserve"> </w:t>
      </w:r>
      <w:proofErr w:type="spellStart"/>
      <w:r w:rsidRPr="00B55CFD">
        <w:t>Rakuten</w:t>
      </w:r>
      <w:proofErr w:type="spellEnd"/>
      <w:r w:rsidRPr="00B55CFD">
        <w:t xml:space="preserve"> France Multimodal Product Data Classification, qui comprend environ 99 000 produits répartis dans plus de 1000 catégories, avec des informations textuelles (titre et description) et visuelles (images) associées à chaque produit. L’objectif est de concevoir un système de classification automatique multimodale capable d’assigner correctement une catégorie à un produit à partir de ces données. Ce projet s’inscrit dans une démarche </w:t>
      </w:r>
      <w:proofErr w:type="spellStart"/>
      <w:r w:rsidRPr="00B55CFD">
        <w:t>MLOps</w:t>
      </w:r>
      <w:proofErr w:type="spellEnd"/>
      <w:r w:rsidRPr="00B55CFD">
        <w:t xml:space="preserve">, impliquant non seulement la construction d’un modèle de machine </w:t>
      </w:r>
      <w:proofErr w:type="spellStart"/>
      <w:r w:rsidRPr="00B55CFD">
        <w:t>learning</w:t>
      </w:r>
      <w:proofErr w:type="spellEnd"/>
      <w:r w:rsidRPr="00B55CFD">
        <w:t xml:space="preserve"> performant, mais aussi la mise en place d’une infrastructure permettant l’entraînement, le suivi, le déploiement et la mise à jour du modèle dans un environnement applicatif.</w:t>
      </w:r>
    </w:p>
    <w:p w14:paraId="6EEF4FD6" w14:textId="77777777" w:rsidR="009B1CC2" w:rsidRPr="009B1CC2" w:rsidRDefault="009B1CC2" w:rsidP="009B1CC2"/>
    <w:p w14:paraId="4BC61E14" w14:textId="77777777" w:rsidR="009B1CC2" w:rsidRDefault="009B1CC2" w:rsidP="009B1CC2"/>
    <w:p w14:paraId="6D019465" w14:textId="6D457296" w:rsidR="009B1CC2" w:rsidRPr="009B1CC2" w:rsidRDefault="009B1CC2" w:rsidP="009B1CC2"/>
    <w:p w14:paraId="614E3E18" w14:textId="4A08A82C" w:rsidR="00742D45" w:rsidRDefault="007E741A" w:rsidP="00742D45">
      <w:pPr>
        <w:pStyle w:val="Titre1"/>
      </w:pPr>
      <w:r w:rsidRPr="007E741A">
        <w:lastRenderedPageBreak/>
        <w:t xml:space="preserve">Exploration des données </w:t>
      </w:r>
    </w:p>
    <w:p w14:paraId="77439CF1" w14:textId="2B25279A" w:rsidR="00BF7114" w:rsidRDefault="0097756E" w:rsidP="00BF7114">
      <w:pPr>
        <w:pStyle w:val="Titre2"/>
      </w:pPr>
      <w:r>
        <w:t xml:space="preserve">Description des données </w:t>
      </w:r>
    </w:p>
    <w:p w14:paraId="33A1A597" w14:textId="77777777" w:rsidR="0097756E" w:rsidRDefault="0097756E" w:rsidP="0097756E"/>
    <w:p w14:paraId="3CA23820" w14:textId="77777777" w:rsidR="00E8458B" w:rsidRPr="00E8458B" w:rsidRDefault="00E8458B" w:rsidP="00E8458B">
      <w:pPr>
        <w:jc w:val="both"/>
      </w:pPr>
      <w:r w:rsidRPr="00E8458B">
        <w:t xml:space="preserve">Pour ce défi, </w:t>
      </w:r>
      <w:proofErr w:type="spellStart"/>
      <w:r w:rsidRPr="00E8458B">
        <w:t>Rakuten</w:t>
      </w:r>
      <w:proofErr w:type="spellEnd"/>
      <w:r w:rsidRPr="00E8458B">
        <w:t xml:space="preserve"> France met à disposition environ 99 000 fiches produits au format CSV, comprenant un ensemble d’entraînement (84 916) et un ensemble de test (13 812). L’ensemble de données contient les désignations, descriptions et images des produits, ainsi que leur code de type correspondant.</w:t>
      </w:r>
    </w:p>
    <w:p w14:paraId="364FE6FD" w14:textId="77777777" w:rsidR="00E8458B" w:rsidRPr="00E8458B" w:rsidRDefault="00E8458B" w:rsidP="00E8458B">
      <w:pPr>
        <w:jc w:val="both"/>
      </w:pPr>
    </w:p>
    <w:p w14:paraId="325D36B4" w14:textId="77777777" w:rsidR="00E8458B" w:rsidRPr="00E8458B" w:rsidRDefault="00E8458B" w:rsidP="00E8458B">
      <w:pPr>
        <w:jc w:val="both"/>
      </w:pPr>
      <w:r w:rsidRPr="00E8458B">
        <w:t>Les données sont divisées selon deux critères, formant quatre ensembles distincts : entraînement ou test, entrée ou sortie.</w:t>
      </w:r>
    </w:p>
    <w:p w14:paraId="3D08531C" w14:textId="77777777" w:rsidR="00E8458B" w:rsidRPr="00E8458B" w:rsidRDefault="00E8458B" w:rsidP="00E8458B">
      <w:pPr>
        <w:jc w:val="both"/>
      </w:pPr>
    </w:p>
    <w:p w14:paraId="03692A19" w14:textId="77777777" w:rsidR="00E8458B" w:rsidRPr="00E8458B" w:rsidRDefault="00E8458B" w:rsidP="00E8458B">
      <w:pPr>
        <w:jc w:val="both"/>
      </w:pPr>
      <w:proofErr w:type="gramStart"/>
      <w:r w:rsidRPr="00E8458B">
        <w:t>X_train.csv:</w:t>
      </w:r>
      <w:proofErr w:type="gramEnd"/>
      <w:r w:rsidRPr="00E8458B">
        <w:t xml:space="preserve"> fichier d'entrée d'entraînement</w:t>
      </w:r>
    </w:p>
    <w:p w14:paraId="7480BB26" w14:textId="77777777" w:rsidR="00E8458B" w:rsidRPr="00E8458B" w:rsidRDefault="00E8458B" w:rsidP="00E8458B">
      <w:pPr>
        <w:jc w:val="both"/>
      </w:pPr>
      <w:proofErr w:type="gramStart"/>
      <w:r w:rsidRPr="00E8458B">
        <w:t>Y_train.csv:</w:t>
      </w:r>
      <w:proofErr w:type="gramEnd"/>
      <w:r w:rsidRPr="00E8458B">
        <w:t xml:space="preserve"> fichier de sortie d'entraînement</w:t>
      </w:r>
    </w:p>
    <w:p w14:paraId="0998983E" w14:textId="77777777" w:rsidR="00E8458B" w:rsidRDefault="00E8458B" w:rsidP="00E8458B">
      <w:pPr>
        <w:jc w:val="both"/>
      </w:pPr>
      <w:proofErr w:type="gramStart"/>
      <w:r w:rsidRPr="00E8458B">
        <w:t>X_test.csv:</w:t>
      </w:r>
      <w:proofErr w:type="gramEnd"/>
      <w:r w:rsidRPr="00E8458B">
        <w:t xml:space="preserve"> fichier d'entrée de test</w:t>
      </w:r>
    </w:p>
    <w:p w14:paraId="255079ED" w14:textId="77777777" w:rsidR="00E8458B" w:rsidRPr="00E8458B" w:rsidRDefault="00E8458B" w:rsidP="00E8458B">
      <w:pPr>
        <w:jc w:val="both"/>
      </w:pPr>
    </w:p>
    <w:p w14:paraId="3E154AAE" w14:textId="77777777" w:rsidR="00E8458B" w:rsidRPr="00E8458B" w:rsidRDefault="00E8458B" w:rsidP="00E8458B">
      <w:pPr>
        <w:jc w:val="both"/>
      </w:pPr>
      <w:r w:rsidRPr="00E8458B">
        <w:t xml:space="preserve">Un fichier contenant toutes les images est également </w:t>
      </w:r>
      <w:proofErr w:type="spellStart"/>
      <w:proofErr w:type="gramStart"/>
      <w:r w:rsidRPr="00E8458B">
        <w:t>images.zipfourni</w:t>
      </w:r>
      <w:proofErr w:type="spellEnd"/>
      <w:proofErr w:type="gramEnd"/>
      <w:r w:rsidRPr="00E8458B">
        <w:t xml:space="preserve">. Sa décompression créera un dossier nommé `training.jpg` </w:t>
      </w:r>
      <w:proofErr w:type="spellStart"/>
      <w:r w:rsidRPr="00E8458B">
        <w:t>imagescontenant</w:t>
      </w:r>
      <w:proofErr w:type="spellEnd"/>
      <w:r w:rsidRPr="00E8458B">
        <w:t xml:space="preserve"> deux sous-dossiers nommés ` training.jpg` </w:t>
      </w:r>
      <w:proofErr w:type="spellStart"/>
      <w:r w:rsidRPr="00E8458B">
        <w:t>image_traininget</w:t>
      </w:r>
      <w:proofErr w:type="spellEnd"/>
      <w:r w:rsidRPr="00E8458B">
        <w:t xml:space="preserve"> image_test`test.jpg`, contenant respectivement les images d'entraînement et de test.</w:t>
      </w:r>
    </w:p>
    <w:p w14:paraId="51DECBFA" w14:textId="77777777" w:rsidR="00E8458B" w:rsidRPr="00E8458B" w:rsidRDefault="00E8458B" w:rsidP="00E8458B">
      <w:pPr>
        <w:jc w:val="both"/>
      </w:pPr>
    </w:p>
    <w:p w14:paraId="6B441CB2" w14:textId="77777777" w:rsidR="00E8458B" w:rsidRPr="00E8458B" w:rsidRDefault="00E8458B" w:rsidP="00E8458B">
      <w:pPr>
        <w:jc w:val="both"/>
      </w:pPr>
      <w:r w:rsidRPr="00E8458B">
        <w:t xml:space="preserve">La première ligne des fichiers d'entrée contient l'en-tête, et les colonnes sont séparées par une virgule </w:t>
      </w:r>
      <w:proofErr w:type="gramStart"/>
      <w:r w:rsidRPr="00E8458B">
        <w:t>( "</w:t>
      </w:r>
      <w:proofErr w:type="gramEnd"/>
      <w:r w:rsidRPr="00E8458B">
        <w:t>,"). Les colonnes sont :</w:t>
      </w:r>
    </w:p>
    <w:p w14:paraId="2F0DC191" w14:textId="77777777" w:rsidR="00E8458B" w:rsidRPr="00E8458B" w:rsidRDefault="00E8458B" w:rsidP="00E8458B">
      <w:pPr>
        <w:jc w:val="both"/>
      </w:pPr>
    </w:p>
    <w:p w14:paraId="3DC7968B" w14:textId="77777777" w:rsidR="00E8458B" w:rsidRPr="00E8458B" w:rsidRDefault="00E8458B" w:rsidP="00E8458B">
      <w:pPr>
        <w:jc w:val="both"/>
      </w:pPr>
      <w:r w:rsidRPr="00E8458B">
        <w:t>Un identifiant numérique pour le produit. Cet identifiant permet d'associer le produit à son code de type de produit correspondant.</w:t>
      </w:r>
    </w:p>
    <w:p w14:paraId="2CE7152F" w14:textId="77777777" w:rsidR="00E8458B" w:rsidRPr="00E8458B" w:rsidRDefault="00E8458B" w:rsidP="00E8458B">
      <w:pPr>
        <w:jc w:val="both"/>
      </w:pPr>
      <w:r w:rsidRPr="00E8458B">
        <w:t>Désignation - Le titre du produit, un court texte résumant le produit.</w:t>
      </w:r>
    </w:p>
    <w:p w14:paraId="382478E0" w14:textId="77777777" w:rsidR="00E8458B" w:rsidRPr="00E8458B" w:rsidRDefault="00E8458B" w:rsidP="00E8458B">
      <w:pPr>
        <w:jc w:val="both"/>
      </w:pPr>
      <w:r w:rsidRPr="00E8458B">
        <w:t xml:space="preserve">Description - Texte plus détaillé décrivant le produit. Ce champ n’est pas utilisé par tous les marchands ; par conséquent, afin de préserver l’originalité des données, le champ « Description » peut contenir la valeur NaN pour de nombreux </w:t>
      </w:r>
      <w:proofErr w:type="gramStart"/>
      <w:r w:rsidRPr="00E8458B">
        <w:t>produits .</w:t>
      </w:r>
      <w:proofErr w:type="gramEnd"/>
    </w:p>
    <w:p w14:paraId="6A3E0A2E" w14:textId="77777777" w:rsidR="00E8458B" w:rsidRPr="00E8458B" w:rsidRDefault="00E8458B" w:rsidP="00E8458B">
      <w:pPr>
        <w:jc w:val="both"/>
      </w:pPr>
      <w:proofErr w:type="spellStart"/>
      <w:proofErr w:type="gramStart"/>
      <w:r w:rsidRPr="00E8458B">
        <w:t>productid</w:t>
      </w:r>
      <w:proofErr w:type="spellEnd"/>
      <w:proofErr w:type="gramEnd"/>
      <w:r w:rsidRPr="00E8458B">
        <w:t xml:space="preserve"> - Un identifiant unique pour le produit.</w:t>
      </w:r>
    </w:p>
    <w:p w14:paraId="69197A9F" w14:textId="77777777" w:rsidR="00E8458B" w:rsidRPr="00E8458B" w:rsidRDefault="00E8458B" w:rsidP="00E8458B">
      <w:pPr>
        <w:jc w:val="both"/>
      </w:pPr>
      <w:proofErr w:type="spellStart"/>
      <w:proofErr w:type="gramStart"/>
      <w:r w:rsidRPr="00E8458B">
        <w:t>imageid</w:t>
      </w:r>
      <w:proofErr w:type="spellEnd"/>
      <w:proofErr w:type="gramEnd"/>
      <w:r w:rsidRPr="00E8458B">
        <w:t xml:space="preserve"> - Un identifiant unique pour l'image associée au produit.</w:t>
      </w:r>
    </w:p>
    <w:p w14:paraId="118225E4" w14:textId="7C4F56FE" w:rsidR="00E8458B" w:rsidRPr="00E8458B" w:rsidRDefault="00E8458B" w:rsidP="00E8458B">
      <w:pPr>
        <w:jc w:val="both"/>
      </w:pPr>
      <w:r w:rsidRPr="00E8458B">
        <w:t xml:space="preserve">Les champs </w:t>
      </w:r>
      <w:proofErr w:type="spellStart"/>
      <w:r w:rsidRPr="00E8458B">
        <w:t>imageid</w:t>
      </w:r>
      <w:proofErr w:type="spellEnd"/>
      <w:r w:rsidRPr="00E8458B">
        <w:t xml:space="preserve"> et </w:t>
      </w:r>
      <w:proofErr w:type="spellStart"/>
      <w:r w:rsidRPr="00E8458B">
        <w:t>productid</w:t>
      </w:r>
      <w:proofErr w:type="spellEnd"/>
      <w:r w:rsidRPr="00E8458B">
        <w:t xml:space="preserve"> permettent de récupérer les images depuis le dossier d'images correspondant. Pour un produit donné, le nom du fichier image estimage_imageid_product_productid.jpg </w:t>
      </w:r>
    </w:p>
    <w:p w14:paraId="48F46688" w14:textId="77777777" w:rsidR="00E8458B" w:rsidRPr="00E8458B" w:rsidRDefault="00E8458B" w:rsidP="00E8458B">
      <w:pPr>
        <w:jc w:val="both"/>
      </w:pPr>
    </w:p>
    <w:p w14:paraId="70914858" w14:textId="77777777" w:rsidR="005E2D35" w:rsidRDefault="005E2D35" w:rsidP="00E8458B">
      <w:pPr>
        <w:jc w:val="both"/>
      </w:pPr>
    </w:p>
    <w:p w14:paraId="065BACFA" w14:textId="77777777" w:rsidR="0022371F" w:rsidRDefault="0022371F" w:rsidP="00E8458B">
      <w:pPr>
        <w:jc w:val="both"/>
      </w:pPr>
    </w:p>
    <w:p w14:paraId="51FB72FB" w14:textId="77777777" w:rsidR="00C35AA4" w:rsidRDefault="00C35AA4">
      <w:r>
        <w:br w:type="page"/>
      </w:r>
    </w:p>
    <w:p w14:paraId="630E4CEA" w14:textId="069D0CA9" w:rsidR="00E8458B" w:rsidRPr="00E8458B" w:rsidRDefault="00E8458B" w:rsidP="00E8458B">
      <w:pPr>
        <w:jc w:val="both"/>
      </w:pPr>
      <w:r w:rsidRPr="00E8458B">
        <w:lastRenderedPageBreak/>
        <w:t>Voici un exemple de fichier d'entrée :</w:t>
      </w:r>
    </w:p>
    <w:p w14:paraId="36A9A139" w14:textId="77777777" w:rsidR="00E8458B" w:rsidRPr="00E8458B" w:rsidRDefault="00E8458B" w:rsidP="00E8458B">
      <w:pPr>
        <w:jc w:val="both"/>
      </w:pPr>
    </w:p>
    <w:p w14:paraId="249AD6FC" w14:textId="77777777" w:rsidR="00E8458B" w:rsidRPr="00E8458B" w:rsidRDefault="00E8458B" w:rsidP="00E8458B">
      <w:pPr>
        <w:jc w:val="both"/>
      </w:pPr>
      <w:proofErr w:type="gramStart"/>
      <w:r w:rsidRPr="00E8458B">
        <w:t>,</w:t>
      </w:r>
      <w:proofErr w:type="spellStart"/>
      <w:r w:rsidRPr="00E8458B">
        <w:t>designation</w:t>
      </w:r>
      <w:proofErr w:type="gramEnd"/>
      <w:r w:rsidRPr="00E8458B">
        <w:t>,</w:t>
      </w:r>
      <w:proofErr w:type="gramStart"/>
      <w:r w:rsidRPr="00E8458B">
        <w:t>description,productid</w:t>
      </w:r>
      <w:proofErr w:type="gramEnd"/>
      <w:r w:rsidRPr="00E8458B">
        <w:t>,imageid</w:t>
      </w:r>
      <w:proofErr w:type="spellEnd"/>
    </w:p>
    <w:p w14:paraId="63363BC4" w14:textId="77777777" w:rsidR="00E8458B" w:rsidRPr="00E8458B" w:rsidRDefault="00E8458B" w:rsidP="00E8458B">
      <w:pPr>
        <w:jc w:val="both"/>
      </w:pPr>
      <w:proofErr w:type="gramStart"/>
      <w:r w:rsidRPr="00E8458B">
        <w:t>0,Olivia</w:t>
      </w:r>
      <w:proofErr w:type="gramEnd"/>
      <w:r w:rsidRPr="00E8458B">
        <w:t xml:space="preserve">: </w:t>
      </w:r>
      <w:proofErr w:type="spellStart"/>
      <w:r w:rsidRPr="00E8458B">
        <w:t>Personalisiertes</w:t>
      </w:r>
      <w:proofErr w:type="spellEnd"/>
      <w:r w:rsidRPr="00E8458B">
        <w:t xml:space="preserve"> </w:t>
      </w:r>
      <w:proofErr w:type="spellStart"/>
      <w:r w:rsidRPr="00E8458B">
        <w:t>Notizbuch</w:t>
      </w:r>
      <w:proofErr w:type="spellEnd"/>
      <w:r w:rsidRPr="00E8458B">
        <w:t xml:space="preserve"> 150 </w:t>
      </w:r>
      <w:proofErr w:type="spellStart"/>
      <w:r w:rsidRPr="00E8458B">
        <w:t>Seiten</w:t>
      </w:r>
      <w:proofErr w:type="spellEnd"/>
      <w:r w:rsidRPr="00E8458B">
        <w:t xml:space="preserve"> </w:t>
      </w:r>
      <w:proofErr w:type="spellStart"/>
      <w:r w:rsidRPr="00E8458B">
        <w:t>Punktraster</w:t>
      </w:r>
      <w:proofErr w:type="spellEnd"/>
      <w:r w:rsidRPr="00E8458B">
        <w:t xml:space="preserve"> Ca Din A5 Rosen-</w:t>
      </w:r>
      <w:proofErr w:type="gramStart"/>
      <w:r w:rsidRPr="00E8458B">
        <w:t>Design,,</w:t>
      </w:r>
      <w:proofErr w:type="gramEnd"/>
      <w:r w:rsidRPr="00E8458B">
        <w:t>3804725264,1263597046</w:t>
      </w:r>
    </w:p>
    <w:p w14:paraId="329FAD37" w14:textId="77777777" w:rsidR="00E8458B" w:rsidRPr="00E8458B" w:rsidRDefault="00E8458B" w:rsidP="00E8458B">
      <w:pPr>
        <w:jc w:val="both"/>
      </w:pPr>
      <w:proofErr w:type="gramStart"/>
      <w:r w:rsidRPr="00E8458B">
        <w:t>1,Journal</w:t>
      </w:r>
      <w:proofErr w:type="gramEnd"/>
      <w:r w:rsidRPr="00E8458B">
        <w:t xml:space="preserve"> Des Arts (Le) NÃ Â° 133 Du 28/09/2001 - L'art Et Son Marche Salon D'art Asiatique A Paris - Jacques Barrere - Francois Perrier - La Reforme Des Ventes Aux </w:t>
      </w:r>
      <w:proofErr w:type="spellStart"/>
      <w:r w:rsidRPr="00E8458B">
        <w:t>Encheres</w:t>
      </w:r>
      <w:proofErr w:type="spellEnd"/>
      <w:r w:rsidRPr="00E8458B">
        <w:t xml:space="preserve"> Publiques - Le </w:t>
      </w:r>
      <w:proofErr w:type="spellStart"/>
      <w:r w:rsidRPr="00E8458B">
        <w:t>Sna</w:t>
      </w:r>
      <w:proofErr w:type="spellEnd"/>
      <w:r w:rsidRPr="00E8458B">
        <w:t xml:space="preserve"> Fete Ses Cent </w:t>
      </w:r>
      <w:proofErr w:type="gramStart"/>
      <w:r w:rsidRPr="00E8458B">
        <w:t>Ans.,,</w:t>
      </w:r>
      <w:proofErr w:type="gramEnd"/>
      <w:r w:rsidRPr="00E8458B">
        <w:t>436067568,1008141237</w:t>
      </w:r>
    </w:p>
    <w:p w14:paraId="32C4D6BF" w14:textId="77777777" w:rsidR="00E8458B" w:rsidRPr="00E8458B" w:rsidRDefault="00E8458B" w:rsidP="00E8458B">
      <w:pPr>
        <w:jc w:val="both"/>
      </w:pPr>
    </w:p>
    <w:p w14:paraId="446F26F7" w14:textId="77777777" w:rsidR="00E8458B" w:rsidRPr="00E8458B" w:rsidRDefault="00E8458B" w:rsidP="00E8458B">
      <w:pPr>
        <w:jc w:val="both"/>
      </w:pPr>
      <w:r w:rsidRPr="00E8458B">
        <w:t xml:space="preserve">Le nom du fichier image correspondant au premier produit est image_1263597046_product_3804725264.jpg, et celui du second produit est image_1008141237_product_436067568.jpg. On peut rappeler que toutes les images correspondant aux produits d'entraînement listés dans </w:t>
      </w:r>
      <w:proofErr w:type="spellStart"/>
      <w:r w:rsidRPr="00E8458B">
        <w:t>X_</w:t>
      </w:r>
      <w:proofErr w:type="gramStart"/>
      <w:r w:rsidRPr="00E8458B">
        <w:t>train.csvse</w:t>
      </w:r>
      <w:proofErr w:type="spellEnd"/>
      <w:proofErr w:type="gramEnd"/>
      <w:r w:rsidRPr="00E8458B">
        <w:t xml:space="preserve"> trouvent dans </w:t>
      </w:r>
      <w:proofErr w:type="spellStart"/>
      <w:r w:rsidRPr="00E8458B">
        <w:t>image_trainingle</w:t>
      </w:r>
      <w:proofErr w:type="spellEnd"/>
      <w:r w:rsidRPr="00E8458B">
        <w:t xml:space="preserve"> sous-</w:t>
      </w:r>
      <w:proofErr w:type="gramStart"/>
      <w:r w:rsidRPr="00E8458B">
        <w:t>dossier ,</w:t>
      </w:r>
      <w:proofErr w:type="gramEnd"/>
      <w:r w:rsidRPr="00E8458B">
        <w:t xml:space="preserve"> et toutes les images correspondant aux produits de test listés dans </w:t>
      </w:r>
      <w:proofErr w:type="spellStart"/>
      <w:r w:rsidRPr="00E8458B">
        <w:t>X_</w:t>
      </w:r>
      <w:proofErr w:type="gramStart"/>
      <w:r w:rsidRPr="00E8458B">
        <w:t>test.csvse</w:t>
      </w:r>
      <w:proofErr w:type="spellEnd"/>
      <w:proofErr w:type="gramEnd"/>
      <w:r w:rsidRPr="00E8458B">
        <w:t xml:space="preserve"> trouvent dans </w:t>
      </w:r>
      <w:proofErr w:type="spellStart"/>
      <w:r w:rsidRPr="00E8458B">
        <w:t>image_testle</w:t>
      </w:r>
      <w:proofErr w:type="spellEnd"/>
      <w:r w:rsidRPr="00E8458B">
        <w:t xml:space="preserve"> sous-</w:t>
      </w:r>
      <w:proofErr w:type="gramStart"/>
      <w:r w:rsidRPr="00E8458B">
        <w:t>dossier .</w:t>
      </w:r>
      <w:proofErr w:type="gramEnd"/>
    </w:p>
    <w:p w14:paraId="7736B9CE" w14:textId="77777777" w:rsidR="00E8458B" w:rsidRPr="00E8458B" w:rsidRDefault="00E8458B" w:rsidP="00E8458B">
      <w:pPr>
        <w:jc w:val="both"/>
      </w:pPr>
    </w:p>
    <w:p w14:paraId="0982F925" w14:textId="77777777" w:rsidR="00E8458B" w:rsidRPr="00E8458B" w:rsidRDefault="00E8458B" w:rsidP="00E8458B">
      <w:pPr>
        <w:jc w:val="both"/>
      </w:pPr>
      <w:r w:rsidRPr="00E8458B">
        <w:t xml:space="preserve">Le fichier de sortie d'entraînement </w:t>
      </w:r>
      <w:proofErr w:type="gramStart"/>
      <w:r w:rsidRPr="00E8458B">
        <w:t>( Y_train.csv</w:t>
      </w:r>
      <w:proofErr w:type="gramEnd"/>
      <w:r w:rsidRPr="00E8458B">
        <w:t xml:space="preserve">) contient </w:t>
      </w:r>
      <w:proofErr w:type="spellStart"/>
      <w:r w:rsidRPr="00E8458B">
        <w:t>prdtypecodela</w:t>
      </w:r>
      <w:proofErr w:type="spellEnd"/>
      <w:r w:rsidRPr="00E8458B">
        <w:t xml:space="preserve"> catégorie pour la tâche de classification, pour chaque identifiant entier dans le fichier d'entrée d'entraînement </w:t>
      </w:r>
      <w:proofErr w:type="gramStart"/>
      <w:r w:rsidRPr="00E8458B">
        <w:t>( X_train.csv</w:t>
      </w:r>
      <w:proofErr w:type="gramEnd"/>
      <w:r w:rsidRPr="00E8458B">
        <w:t>). Ici aussi, la première ligne du fichier est l'en-tête et les colonnes sont séparées par des virgules.</w:t>
      </w:r>
    </w:p>
    <w:p w14:paraId="009CA3BD" w14:textId="77777777" w:rsidR="00E8458B" w:rsidRPr="00E8458B" w:rsidRDefault="00E8458B" w:rsidP="00E8458B">
      <w:pPr>
        <w:jc w:val="both"/>
      </w:pPr>
    </w:p>
    <w:p w14:paraId="14422BFB" w14:textId="77777777" w:rsidR="00E8458B" w:rsidRPr="00E8458B" w:rsidRDefault="00E8458B" w:rsidP="00E8458B">
      <w:pPr>
        <w:jc w:val="both"/>
      </w:pPr>
      <w:r w:rsidRPr="00E8458B">
        <w:t>Voici un exemple du fichier de sortie :</w:t>
      </w:r>
    </w:p>
    <w:p w14:paraId="499DF701" w14:textId="77777777" w:rsidR="00E8458B" w:rsidRPr="00E8458B" w:rsidRDefault="00E8458B" w:rsidP="00E8458B">
      <w:pPr>
        <w:jc w:val="both"/>
      </w:pPr>
    </w:p>
    <w:p w14:paraId="4C19B6E5" w14:textId="77777777" w:rsidR="00E8458B" w:rsidRPr="00E8458B" w:rsidRDefault="00E8458B" w:rsidP="00E8458B">
      <w:pPr>
        <w:jc w:val="both"/>
      </w:pPr>
      <w:proofErr w:type="gramStart"/>
      <w:r w:rsidRPr="00E8458B">
        <w:t>,</w:t>
      </w:r>
      <w:proofErr w:type="spellStart"/>
      <w:r w:rsidRPr="00E8458B">
        <w:t>prdtypecode</w:t>
      </w:r>
      <w:proofErr w:type="spellEnd"/>
      <w:proofErr w:type="gramEnd"/>
    </w:p>
    <w:p w14:paraId="118A42F7" w14:textId="77777777" w:rsidR="00E8458B" w:rsidRPr="00E8458B" w:rsidRDefault="00E8458B" w:rsidP="00E8458B">
      <w:pPr>
        <w:jc w:val="both"/>
      </w:pPr>
      <w:r w:rsidRPr="00E8458B">
        <w:t>0,10</w:t>
      </w:r>
    </w:p>
    <w:p w14:paraId="0037B40F" w14:textId="77777777" w:rsidR="00E8458B" w:rsidRPr="00E8458B" w:rsidRDefault="00E8458B" w:rsidP="00E8458B">
      <w:pPr>
        <w:jc w:val="both"/>
      </w:pPr>
      <w:r w:rsidRPr="00E8458B">
        <w:t>1,2280</w:t>
      </w:r>
    </w:p>
    <w:p w14:paraId="74034B02" w14:textId="77777777" w:rsidR="00E8458B" w:rsidRPr="00E8458B" w:rsidRDefault="00E8458B" w:rsidP="00E8458B">
      <w:pPr>
        <w:jc w:val="both"/>
      </w:pPr>
    </w:p>
    <w:p w14:paraId="3D618856" w14:textId="77777777" w:rsidR="00E8458B" w:rsidRDefault="00E8458B" w:rsidP="00E8458B">
      <w:pPr>
        <w:jc w:val="both"/>
      </w:pPr>
      <w:r w:rsidRPr="00E8458B">
        <w:t xml:space="preserve">Pour le fichier d'entrée de test X_test.csv, les participants doivent fournir un fichier de sortie de test au même format que le fichier de sortie d'entraînement (en associant chaque identifiant numérique à la valeur prédite </w:t>
      </w:r>
      <w:proofErr w:type="spellStart"/>
      <w:r w:rsidRPr="00E8458B">
        <w:t>prdtypecode</w:t>
      </w:r>
      <w:proofErr w:type="spellEnd"/>
      <w:r w:rsidRPr="00E8458B">
        <w:t>). La première ligne de ce fichier de sortie de test doit contenir l'en-</w:t>
      </w:r>
      <w:proofErr w:type="gramStart"/>
      <w:r w:rsidRPr="00E8458B">
        <w:t>tête ,</w:t>
      </w:r>
      <w:proofErr w:type="spellStart"/>
      <w:r w:rsidRPr="00E8458B">
        <w:t>prdtypecode</w:t>
      </w:r>
      <w:proofErr w:type="spellEnd"/>
      <w:proofErr w:type="gramEnd"/>
      <w:r w:rsidRPr="00E8458B">
        <w:t>.</w:t>
      </w:r>
    </w:p>
    <w:p w14:paraId="59AEB107" w14:textId="77777777" w:rsidR="005E2D35" w:rsidRDefault="005E2D35" w:rsidP="00E8458B">
      <w:pPr>
        <w:jc w:val="both"/>
      </w:pPr>
    </w:p>
    <w:p w14:paraId="7460C2E5" w14:textId="77777777" w:rsidR="005E2D35" w:rsidRDefault="005E2D35" w:rsidP="00E8458B">
      <w:pPr>
        <w:jc w:val="both"/>
      </w:pPr>
    </w:p>
    <w:p w14:paraId="0E315744" w14:textId="77777777" w:rsidR="005E2D35" w:rsidRDefault="005E2D35" w:rsidP="00E8458B">
      <w:pPr>
        <w:jc w:val="both"/>
      </w:pPr>
    </w:p>
    <w:p w14:paraId="55E3DA79" w14:textId="77777777" w:rsidR="005E2D35" w:rsidRDefault="005E2D35" w:rsidP="00E8458B">
      <w:pPr>
        <w:jc w:val="both"/>
      </w:pPr>
    </w:p>
    <w:p w14:paraId="5E5587F5" w14:textId="77777777" w:rsidR="005E2D35" w:rsidRDefault="005E2D35" w:rsidP="00E8458B">
      <w:pPr>
        <w:jc w:val="both"/>
      </w:pPr>
    </w:p>
    <w:p w14:paraId="337E4465" w14:textId="77777777" w:rsidR="0097756E" w:rsidRPr="0097756E" w:rsidRDefault="0097756E" w:rsidP="0097756E"/>
    <w:p w14:paraId="00D1F36A" w14:textId="77777777" w:rsidR="00334A9E" w:rsidRDefault="00334A9E">
      <w:pPr>
        <w:rPr>
          <w:rFonts w:eastAsiaTheme="majorEastAsia" w:cstheme="majorBidi"/>
          <w:bCs/>
          <w:color w:val="001023"/>
          <w:sz w:val="38"/>
          <w:szCs w:val="26"/>
        </w:rPr>
      </w:pPr>
      <w:r>
        <w:br w:type="page"/>
      </w:r>
    </w:p>
    <w:p w14:paraId="22EE6AE0" w14:textId="65B23617" w:rsidR="00620C37" w:rsidRDefault="007E741A" w:rsidP="007E741A">
      <w:pPr>
        <w:pStyle w:val="Titre2"/>
      </w:pPr>
      <w:r w:rsidRPr="007E741A">
        <w:lastRenderedPageBreak/>
        <w:t xml:space="preserve">Visualisation des données </w:t>
      </w:r>
    </w:p>
    <w:p w14:paraId="5E1A1E3B" w14:textId="0CC0AA98" w:rsidR="001E0CC9" w:rsidRDefault="003D4BAF" w:rsidP="00F66A2E">
      <w:pPr>
        <w:pStyle w:val="Titre3"/>
      </w:pPr>
      <w:r>
        <w:t>Répartition des classes</w:t>
      </w:r>
    </w:p>
    <w:p w14:paraId="378442FD" w14:textId="77777777" w:rsidR="001E0CC9" w:rsidRDefault="001E0CC9" w:rsidP="001E0CC9"/>
    <w:p w14:paraId="7F941B1E" w14:textId="100A7E23" w:rsidR="001E0CC9" w:rsidRDefault="001E0CC9" w:rsidP="001E0CC9">
      <w:r w:rsidRPr="001E0CC9">
        <w:rPr>
          <w:noProof/>
        </w:rPr>
        <w:drawing>
          <wp:inline distT="0" distB="0" distL="0" distR="0" wp14:anchorId="7D95B9D6" wp14:editId="2D20C7B1">
            <wp:extent cx="5756910" cy="2056130"/>
            <wp:effectExtent l="0" t="0" r="0" b="1270"/>
            <wp:docPr id="2130732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3254" name=""/>
                    <pic:cNvPicPr/>
                  </pic:nvPicPr>
                  <pic:blipFill>
                    <a:blip r:embed="rId12"/>
                    <a:stretch>
                      <a:fillRect/>
                    </a:stretch>
                  </pic:blipFill>
                  <pic:spPr>
                    <a:xfrm>
                      <a:off x="0" y="0"/>
                      <a:ext cx="5756910" cy="2056130"/>
                    </a:xfrm>
                    <a:prstGeom prst="rect">
                      <a:avLst/>
                    </a:prstGeom>
                  </pic:spPr>
                </pic:pic>
              </a:graphicData>
            </a:graphic>
          </wp:inline>
        </w:drawing>
      </w:r>
    </w:p>
    <w:p w14:paraId="54EDC7CE" w14:textId="77777777" w:rsidR="003D4BAF" w:rsidRDefault="003D4BAF" w:rsidP="001E0CC9"/>
    <w:p w14:paraId="2CB82138" w14:textId="681E443F" w:rsidR="003D4BAF" w:rsidRDefault="003D4BAF" w:rsidP="003D4BAF">
      <w:pPr>
        <w:pStyle w:val="Titre3"/>
      </w:pPr>
      <w:r>
        <w:t>Longueur de texte</w:t>
      </w:r>
    </w:p>
    <w:p w14:paraId="1A2E5DF4" w14:textId="77777777" w:rsidR="003D4BAF" w:rsidRDefault="003D4BAF" w:rsidP="003D4BAF"/>
    <w:p w14:paraId="7A6F2EED" w14:textId="7EFCF202" w:rsidR="003D4BAF" w:rsidRPr="003D4BAF" w:rsidRDefault="00616C67" w:rsidP="003D4BAF">
      <w:r w:rsidRPr="00616C67">
        <w:rPr>
          <w:noProof/>
        </w:rPr>
        <w:drawing>
          <wp:inline distT="0" distB="0" distL="0" distR="0" wp14:anchorId="48DD27F1" wp14:editId="186BF769">
            <wp:extent cx="5756910" cy="2056130"/>
            <wp:effectExtent l="0" t="0" r="0" b="1270"/>
            <wp:docPr id="16959971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97195" name=""/>
                    <pic:cNvPicPr/>
                  </pic:nvPicPr>
                  <pic:blipFill>
                    <a:blip r:embed="rId13"/>
                    <a:stretch>
                      <a:fillRect/>
                    </a:stretch>
                  </pic:blipFill>
                  <pic:spPr>
                    <a:xfrm>
                      <a:off x="0" y="0"/>
                      <a:ext cx="5756910" cy="2056130"/>
                    </a:xfrm>
                    <a:prstGeom prst="rect">
                      <a:avLst/>
                    </a:prstGeom>
                  </pic:spPr>
                </pic:pic>
              </a:graphicData>
            </a:graphic>
          </wp:inline>
        </w:drawing>
      </w:r>
    </w:p>
    <w:p w14:paraId="0FE4DE20" w14:textId="77777777" w:rsidR="00340CE7" w:rsidRDefault="00340CE7" w:rsidP="00340CE7"/>
    <w:p w14:paraId="533BE2E4" w14:textId="77777777" w:rsidR="007D0F98" w:rsidRDefault="007D0F98" w:rsidP="00340CE7"/>
    <w:p w14:paraId="26BF349E" w14:textId="77777777" w:rsidR="007D0F98" w:rsidRDefault="007D0F98" w:rsidP="00340CE7"/>
    <w:p w14:paraId="4395A418" w14:textId="77777777" w:rsidR="007D0F98" w:rsidRDefault="007D0F98" w:rsidP="00340CE7"/>
    <w:p w14:paraId="45AB03DD" w14:textId="77777777" w:rsidR="007D0F98" w:rsidRDefault="007D0F98" w:rsidP="00340CE7"/>
    <w:p w14:paraId="01BD3185" w14:textId="77777777" w:rsidR="007D0F98" w:rsidRDefault="007D0F98" w:rsidP="00340CE7"/>
    <w:p w14:paraId="6A11177C" w14:textId="77777777" w:rsidR="007D0F98" w:rsidRDefault="007D0F98" w:rsidP="00340CE7"/>
    <w:p w14:paraId="308A21A9" w14:textId="77777777" w:rsidR="007D0F98" w:rsidRDefault="007D0F98" w:rsidP="00340CE7"/>
    <w:p w14:paraId="57733CFA" w14:textId="77777777" w:rsidR="007D0F98" w:rsidRDefault="007D0F98" w:rsidP="00340CE7"/>
    <w:p w14:paraId="783B0CB9" w14:textId="77777777" w:rsidR="007D0F98" w:rsidRDefault="007D0F98" w:rsidP="00340CE7"/>
    <w:p w14:paraId="7576BBD2" w14:textId="77777777" w:rsidR="007D0F98" w:rsidRDefault="007D0F98" w:rsidP="00340CE7"/>
    <w:p w14:paraId="7ADDC469" w14:textId="77777777" w:rsidR="007D0F98" w:rsidRPr="00340CE7" w:rsidRDefault="007D0F98" w:rsidP="00340CE7"/>
    <w:p w14:paraId="2F86DE3B" w14:textId="77F8B687" w:rsidR="00620C37" w:rsidRDefault="001B2142" w:rsidP="00616C67">
      <w:pPr>
        <w:pStyle w:val="Titre3"/>
      </w:pPr>
      <w:r>
        <w:lastRenderedPageBreak/>
        <w:t>Ratio des desc</w:t>
      </w:r>
      <w:r w:rsidR="003B6CC8">
        <w:t xml:space="preserve">riptions </w:t>
      </w:r>
    </w:p>
    <w:p w14:paraId="7BA744A3" w14:textId="77777777" w:rsidR="003B6CC8" w:rsidRDefault="003B6CC8" w:rsidP="003B6CC8"/>
    <w:p w14:paraId="52D9954F" w14:textId="14359AB4" w:rsidR="003B6CC8" w:rsidRPr="003B6CC8" w:rsidRDefault="003B6CC8" w:rsidP="003B6CC8">
      <w:r w:rsidRPr="003B6CC8">
        <w:rPr>
          <w:noProof/>
        </w:rPr>
        <w:drawing>
          <wp:inline distT="0" distB="0" distL="0" distR="0" wp14:anchorId="677CA469" wp14:editId="463B953F">
            <wp:extent cx="5756910" cy="2056130"/>
            <wp:effectExtent l="0" t="0" r="0" b="1270"/>
            <wp:docPr id="20601325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32534" name=""/>
                    <pic:cNvPicPr/>
                  </pic:nvPicPr>
                  <pic:blipFill>
                    <a:blip r:embed="rId14"/>
                    <a:stretch>
                      <a:fillRect/>
                    </a:stretch>
                  </pic:blipFill>
                  <pic:spPr>
                    <a:xfrm>
                      <a:off x="0" y="0"/>
                      <a:ext cx="5756910" cy="2056130"/>
                    </a:xfrm>
                    <a:prstGeom prst="rect">
                      <a:avLst/>
                    </a:prstGeom>
                  </pic:spPr>
                </pic:pic>
              </a:graphicData>
            </a:graphic>
          </wp:inline>
        </w:drawing>
      </w:r>
    </w:p>
    <w:p w14:paraId="2EE60F8F" w14:textId="68253C4B" w:rsidR="00B468AA" w:rsidRPr="00B468AA" w:rsidRDefault="00B468AA" w:rsidP="00B468AA">
      <w:pPr>
        <w:jc w:val="both"/>
      </w:pPr>
    </w:p>
    <w:p w14:paraId="15F7AFA3" w14:textId="3F294FC5" w:rsidR="00620C37" w:rsidRDefault="00B468AA" w:rsidP="00B468AA">
      <w:pPr>
        <w:pStyle w:val="Titre1"/>
      </w:pPr>
      <w:r>
        <w:lastRenderedPageBreak/>
        <w:t>Modélisation</w:t>
      </w:r>
    </w:p>
    <w:p w14:paraId="21A9BC68" w14:textId="77777777" w:rsidR="00340CE7" w:rsidRDefault="00340CE7" w:rsidP="00340CE7"/>
    <w:p w14:paraId="2D2C29A5" w14:textId="77777777" w:rsidR="00340CE7" w:rsidRDefault="00340CE7" w:rsidP="00340CE7"/>
    <w:p w14:paraId="324FBC74" w14:textId="77777777" w:rsidR="00340CE7" w:rsidRDefault="00340CE7" w:rsidP="00340CE7"/>
    <w:p w14:paraId="128A8E8D" w14:textId="77777777" w:rsidR="00340CE7" w:rsidRDefault="00340CE7" w:rsidP="00340CE7"/>
    <w:p w14:paraId="488BDB0F" w14:textId="77777777" w:rsidR="00340CE7" w:rsidRDefault="00340CE7" w:rsidP="00340CE7"/>
    <w:p w14:paraId="4A9F5B58" w14:textId="77777777" w:rsidR="00340CE7" w:rsidRDefault="00340CE7" w:rsidP="00340CE7"/>
    <w:p w14:paraId="7566B64C" w14:textId="77777777" w:rsidR="00340CE7" w:rsidRDefault="00340CE7" w:rsidP="00340CE7"/>
    <w:p w14:paraId="5B4FF63E" w14:textId="77777777" w:rsidR="00340CE7" w:rsidRDefault="00340CE7" w:rsidP="00340CE7"/>
    <w:p w14:paraId="02090E39" w14:textId="77777777" w:rsidR="00340CE7" w:rsidRDefault="00340CE7" w:rsidP="00340CE7"/>
    <w:p w14:paraId="54F28F6B" w14:textId="77777777" w:rsidR="00340CE7" w:rsidRDefault="00340CE7" w:rsidP="00340CE7"/>
    <w:p w14:paraId="36540BFD" w14:textId="77777777" w:rsidR="00340CE7" w:rsidRDefault="00340CE7" w:rsidP="00340CE7"/>
    <w:p w14:paraId="6AF37C19" w14:textId="77777777" w:rsidR="00340CE7" w:rsidRDefault="00340CE7" w:rsidP="00340CE7"/>
    <w:p w14:paraId="2903A684" w14:textId="77777777" w:rsidR="00340CE7" w:rsidRDefault="00340CE7" w:rsidP="00340CE7"/>
    <w:p w14:paraId="08356B86" w14:textId="77777777" w:rsidR="00340CE7" w:rsidRDefault="00340CE7" w:rsidP="00340CE7"/>
    <w:p w14:paraId="0B1155E7" w14:textId="77777777" w:rsidR="00340CE7" w:rsidRDefault="00340CE7" w:rsidP="00340CE7"/>
    <w:p w14:paraId="6C0A97B1" w14:textId="77777777" w:rsidR="00340CE7" w:rsidRDefault="00340CE7" w:rsidP="00340CE7"/>
    <w:p w14:paraId="246ACC34" w14:textId="77777777" w:rsidR="00340CE7" w:rsidRDefault="00340CE7" w:rsidP="00340CE7"/>
    <w:p w14:paraId="62332ABC" w14:textId="77777777" w:rsidR="007D66F7" w:rsidRDefault="007D66F7" w:rsidP="00340CE7"/>
    <w:p w14:paraId="4ACE018D" w14:textId="77777777" w:rsidR="007D66F7" w:rsidRDefault="007D66F7" w:rsidP="00340CE7"/>
    <w:p w14:paraId="15AED242" w14:textId="77777777" w:rsidR="007D66F7" w:rsidRDefault="007D66F7" w:rsidP="00340CE7"/>
    <w:p w14:paraId="162041BE" w14:textId="77777777" w:rsidR="007D66F7" w:rsidRDefault="007D66F7" w:rsidP="00340CE7"/>
    <w:p w14:paraId="434C0C6A" w14:textId="77777777" w:rsidR="007D66F7" w:rsidRDefault="007D66F7" w:rsidP="00340CE7"/>
    <w:p w14:paraId="280F5F7D" w14:textId="77777777" w:rsidR="007D66F7" w:rsidRDefault="007D66F7" w:rsidP="00340CE7"/>
    <w:p w14:paraId="51587E26" w14:textId="77777777" w:rsidR="007D66F7" w:rsidRDefault="007D66F7" w:rsidP="00340CE7"/>
    <w:p w14:paraId="688BE706" w14:textId="77777777" w:rsidR="007D66F7" w:rsidRDefault="007D66F7" w:rsidP="00340CE7"/>
    <w:p w14:paraId="341D5766" w14:textId="77777777" w:rsidR="007D66F7" w:rsidRDefault="007D66F7" w:rsidP="00340CE7"/>
    <w:p w14:paraId="1F924209" w14:textId="77777777" w:rsidR="007D66F7" w:rsidRDefault="007D66F7" w:rsidP="00340CE7"/>
    <w:p w14:paraId="0C58A87D" w14:textId="77777777" w:rsidR="007D66F7" w:rsidRDefault="007D66F7" w:rsidP="00340CE7"/>
    <w:p w14:paraId="1B97CAE7" w14:textId="77777777" w:rsidR="007D66F7" w:rsidRDefault="007D66F7" w:rsidP="00340CE7"/>
    <w:p w14:paraId="7106C258" w14:textId="77777777" w:rsidR="007D66F7" w:rsidRDefault="007D66F7" w:rsidP="00340CE7"/>
    <w:p w14:paraId="4F08B9B3" w14:textId="77777777" w:rsidR="007D66F7" w:rsidRDefault="007D66F7" w:rsidP="00340CE7"/>
    <w:p w14:paraId="603D8273" w14:textId="77777777" w:rsidR="007D66F7" w:rsidRDefault="007D66F7" w:rsidP="00340CE7"/>
    <w:p w14:paraId="66A86D36" w14:textId="77777777" w:rsidR="007D66F7" w:rsidRDefault="007D66F7" w:rsidP="00340CE7"/>
    <w:p w14:paraId="555B8379" w14:textId="77777777" w:rsidR="007D66F7" w:rsidRDefault="007D66F7" w:rsidP="00340CE7"/>
    <w:p w14:paraId="62F42E9D" w14:textId="77777777" w:rsidR="007D66F7" w:rsidRDefault="007D66F7" w:rsidP="00340CE7"/>
    <w:p w14:paraId="27E5FA74" w14:textId="77777777" w:rsidR="007D66F7" w:rsidRDefault="007D66F7" w:rsidP="00340CE7"/>
    <w:p w14:paraId="1241A852" w14:textId="77777777" w:rsidR="007D66F7" w:rsidRDefault="007D66F7" w:rsidP="00340CE7"/>
    <w:p w14:paraId="4F05F69C" w14:textId="77777777" w:rsidR="007D66F7" w:rsidRDefault="007D66F7" w:rsidP="00340CE7"/>
    <w:p w14:paraId="525480BB" w14:textId="77777777" w:rsidR="007D66F7" w:rsidRDefault="007D66F7" w:rsidP="00340CE7"/>
    <w:p w14:paraId="0FED8C81" w14:textId="77777777" w:rsidR="007D66F7" w:rsidRDefault="007D66F7" w:rsidP="00340CE7"/>
    <w:p w14:paraId="0C0DF7D1" w14:textId="77777777" w:rsidR="007D66F7" w:rsidRDefault="007D66F7" w:rsidP="00340CE7"/>
    <w:p w14:paraId="129CFBEB" w14:textId="7D4F19E1" w:rsidR="007D66F7" w:rsidRDefault="007D66F7" w:rsidP="007D66F7">
      <w:pPr>
        <w:pStyle w:val="Titre1"/>
      </w:pPr>
      <w:r>
        <w:lastRenderedPageBreak/>
        <w:t xml:space="preserve">Notes </w:t>
      </w:r>
    </w:p>
    <w:p w14:paraId="45D2672D" w14:textId="77777777" w:rsidR="005A5E3E" w:rsidRDefault="005A5E3E" w:rsidP="005A5E3E"/>
    <w:p w14:paraId="58C133F9" w14:textId="3FE8B5DB" w:rsidR="005A5E3E" w:rsidRPr="00945934" w:rsidRDefault="005A5E3E" w:rsidP="00945934">
      <w:pPr>
        <w:pStyle w:val="Paragraphedeliste"/>
        <w:numPr>
          <w:ilvl w:val="0"/>
          <w:numId w:val="30"/>
        </w:numPr>
        <w:rPr>
          <w:u w:val="single"/>
        </w:rPr>
      </w:pPr>
      <w:r w:rsidRPr="00945934">
        <w:rPr>
          <w:u w:val="single"/>
        </w:rPr>
        <w:t>Recréer un environnement virtuel</w:t>
      </w:r>
    </w:p>
    <w:p w14:paraId="6F99F4D1" w14:textId="77777777" w:rsidR="005A5E3E" w:rsidRDefault="005A5E3E" w:rsidP="005A5E3E"/>
    <w:p w14:paraId="5B49BECD" w14:textId="77777777" w:rsidR="005A5E3E" w:rsidRDefault="005A5E3E" w:rsidP="005A5E3E">
      <w:proofErr w:type="gramStart"/>
      <w:r w:rsidRPr="005A5E3E">
        <w:t>cd</w:t>
      </w:r>
      <w:proofErr w:type="gramEnd"/>
      <w:r w:rsidRPr="005A5E3E">
        <w:t xml:space="preserve"> C:\Users\AnthonySAINDOY-EODev\Documents\Rakuten-Challenge</w:t>
      </w:r>
    </w:p>
    <w:p w14:paraId="591F2900" w14:textId="77777777" w:rsidR="00765DC2" w:rsidRDefault="00765DC2" w:rsidP="005A5E3E"/>
    <w:p w14:paraId="68AD5112" w14:textId="57972D46" w:rsidR="00765DC2" w:rsidRPr="00945934" w:rsidRDefault="00765DC2" w:rsidP="00945934">
      <w:pPr>
        <w:pStyle w:val="Paragraphedeliste"/>
        <w:numPr>
          <w:ilvl w:val="0"/>
          <w:numId w:val="30"/>
        </w:numPr>
        <w:rPr>
          <w:u w:val="single"/>
        </w:rPr>
      </w:pPr>
      <w:r w:rsidRPr="00945934">
        <w:rPr>
          <w:u w:val="single"/>
        </w:rPr>
        <w:t>Créer un nouvel environnement</w:t>
      </w:r>
    </w:p>
    <w:p w14:paraId="145F0994" w14:textId="77777777" w:rsidR="00765DC2" w:rsidRDefault="00765DC2" w:rsidP="005A5E3E"/>
    <w:p w14:paraId="3D2675B1" w14:textId="77777777" w:rsidR="009E293C" w:rsidRDefault="009E293C" w:rsidP="009E293C">
      <w:proofErr w:type="gramStart"/>
      <w:r w:rsidRPr="009E293C">
        <w:t>python</w:t>
      </w:r>
      <w:proofErr w:type="gramEnd"/>
      <w:r w:rsidRPr="009E293C">
        <w:t xml:space="preserve"> -m </w:t>
      </w:r>
      <w:proofErr w:type="spellStart"/>
      <w:r w:rsidRPr="009E293C">
        <w:t>venv</w:t>
      </w:r>
      <w:proofErr w:type="spellEnd"/>
      <w:r w:rsidRPr="009E293C">
        <w:t xml:space="preserve"> </w:t>
      </w:r>
      <w:proofErr w:type="spellStart"/>
      <w:r w:rsidRPr="009E293C">
        <w:t>venv</w:t>
      </w:r>
      <w:proofErr w:type="spellEnd"/>
    </w:p>
    <w:p w14:paraId="7EAFEE6A" w14:textId="77777777" w:rsidR="009E293C" w:rsidRDefault="009E293C" w:rsidP="009E293C"/>
    <w:p w14:paraId="2D153854" w14:textId="1BF0D237" w:rsidR="009E293C" w:rsidRPr="00945934" w:rsidRDefault="009E293C" w:rsidP="00945934">
      <w:pPr>
        <w:pStyle w:val="Paragraphedeliste"/>
        <w:numPr>
          <w:ilvl w:val="0"/>
          <w:numId w:val="30"/>
        </w:numPr>
        <w:rPr>
          <w:u w:val="single"/>
        </w:rPr>
      </w:pPr>
      <w:r w:rsidRPr="00945934">
        <w:rPr>
          <w:u w:val="single"/>
        </w:rPr>
        <w:t>Activer l’environnement</w:t>
      </w:r>
    </w:p>
    <w:p w14:paraId="4959D66D" w14:textId="77777777" w:rsidR="009E293C" w:rsidRDefault="009E293C" w:rsidP="009E293C">
      <w:pPr>
        <w:rPr>
          <w:u w:val="single"/>
        </w:rPr>
      </w:pPr>
    </w:p>
    <w:p w14:paraId="53853F7F" w14:textId="77777777" w:rsidR="009E293C" w:rsidRPr="00945934" w:rsidRDefault="009E293C" w:rsidP="009E293C">
      <w:proofErr w:type="spellStart"/>
      <w:proofErr w:type="gramStart"/>
      <w:r w:rsidRPr="00945934">
        <w:t>venv</w:t>
      </w:r>
      <w:proofErr w:type="spellEnd"/>
      <w:proofErr w:type="gramEnd"/>
      <w:r w:rsidRPr="00945934">
        <w:t>\Scripts\</w:t>
      </w:r>
      <w:proofErr w:type="spellStart"/>
      <w:r w:rsidRPr="00945934">
        <w:t>activate</w:t>
      </w:r>
      <w:proofErr w:type="spellEnd"/>
    </w:p>
    <w:p w14:paraId="5CB1C4F2" w14:textId="77777777" w:rsidR="009E293C" w:rsidRDefault="009E293C" w:rsidP="009E293C">
      <w:pPr>
        <w:rPr>
          <w:u w:val="single"/>
        </w:rPr>
      </w:pPr>
    </w:p>
    <w:p w14:paraId="00C4E878" w14:textId="0A522593" w:rsidR="00945934" w:rsidRDefault="00945934" w:rsidP="00945934">
      <w:pPr>
        <w:pStyle w:val="Paragraphedeliste"/>
        <w:numPr>
          <w:ilvl w:val="0"/>
          <w:numId w:val="30"/>
        </w:numPr>
        <w:rPr>
          <w:u w:val="single"/>
        </w:rPr>
      </w:pPr>
      <w:r w:rsidRPr="00945934">
        <w:rPr>
          <w:u w:val="single"/>
        </w:rPr>
        <w:t>Installer les dépendances</w:t>
      </w:r>
    </w:p>
    <w:p w14:paraId="6C4D247A" w14:textId="77777777" w:rsidR="00945934" w:rsidRDefault="00945934" w:rsidP="00945934">
      <w:pPr>
        <w:rPr>
          <w:u w:val="single"/>
        </w:rPr>
      </w:pPr>
    </w:p>
    <w:p w14:paraId="33B6995B" w14:textId="77777777" w:rsidR="00D407C2" w:rsidRPr="00D407C2" w:rsidRDefault="00D407C2" w:rsidP="00D407C2">
      <w:proofErr w:type="spellStart"/>
      <w:proofErr w:type="gramStart"/>
      <w:r w:rsidRPr="00D407C2">
        <w:t>pip</w:t>
      </w:r>
      <w:proofErr w:type="spellEnd"/>
      <w:proofErr w:type="gramEnd"/>
      <w:r w:rsidRPr="00D407C2">
        <w:t xml:space="preserve"> </w:t>
      </w:r>
      <w:proofErr w:type="spellStart"/>
      <w:r w:rsidRPr="00D407C2">
        <w:t>install</w:t>
      </w:r>
      <w:proofErr w:type="spellEnd"/>
      <w:r w:rsidRPr="00D407C2">
        <w:t xml:space="preserve"> -r requirements.txt</w:t>
      </w:r>
    </w:p>
    <w:p w14:paraId="2F67AA98" w14:textId="77777777" w:rsidR="00945934" w:rsidRPr="00945934" w:rsidRDefault="00945934" w:rsidP="00945934">
      <w:pPr>
        <w:rPr>
          <w:u w:val="single"/>
        </w:rPr>
      </w:pPr>
    </w:p>
    <w:p w14:paraId="3074AAEB" w14:textId="77777777" w:rsidR="009E293C" w:rsidRDefault="009E293C" w:rsidP="009E293C"/>
    <w:p w14:paraId="1DC87759" w14:textId="477AF46C" w:rsidR="009E293C" w:rsidRDefault="00F9212A" w:rsidP="00F9212A">
      <w:pPr>
        <w:pStyle w:val="Paragraphedeliste"/>
        <w:numPr>
          <w:ilvl w:val="0"/>
          <w:numId w:val="30"/>
        </w:numPr>
      </w:pPr>
      <w:r w:rsidRPr="00F9212A">
        <w:t>Relancer ton API</w:t>
      </w:r>
    </w:p>
    <w:p w14:paraId="1D880F39" w14:textId="77777777" w:rsidR="00F9212A" w:rsidRDefault="00F9212A" w:rsidP="00F9212A"/>
    <w:p w14:paraId="3C44778C" w14:textId="77777777" w:rsidR="000B68A7" w:rsidRPr="000B68A7" w:rsidRDefault="000B68A7" w:rsidP="000B68A7">
      <w:proofErr w:type="spellStart"/>
      <w:proofErr w:type="gramStart"/>
      <w:r w:rsidRPr="000B68A7">
        <w:t>uvicorn</w:t>
      </w:r>
      <w:proofErr w:type="spellEnd"/>
      <w:proofErr w:type="gramEnd"/>
      <w:r w:rsidRPr="000B68A7">
        <w:t xml:space="preserve"> </w:t>
      </w:r>
      <w:proofErr w:type="spellStart"/>
      <w:proofErr w:type="gramStart"/>
      <w:r w:rsidRPr="000B68A7">
        <w:t>app.main</w:t>
      </w:r>
      <w:proofErr w:type="gramEnd"/>
      <w:r w:rsidRPr="000B68A7">
        <w:t>:app</w:t>
      </w:r>
      <w:proofErr w:type="spellEnd"/>
      <w:r w:rsidRPr="000B68A7">
        <w:t xml:space="preserve"> --</w:t>
      </w:r>
      <w:proofErr w:type="spellStart"/>
      <w:r w:rsidRPr="000B68A7">
        <w:t>reload</w:t>
      </w:r>
      <w:proofErr w:type="spellEnd"/>
    </w:p>
    <w:p w14:paraId="2B47877F" w14:textId="77777777" w:rsidR="00F9212A" w:rsidRDefault="00F9212A" w:rsidP="00F9212A"/>
    <w:p w14:paraId="32A53424" w14:textId="4ACF6C75" w:rsidR="00F9212A" w:rsidRDefault="00A216BA" w:rsidP="00A216BA">
      <w:pPr>
        <w:pStyle w:val="Paragraphedeliste"/>
        <w:numPr>
          <w:ilvl w:val="0"/>
          <w:numId w:val="30"/>
        </w:numPr>
      </w:pPr>
      <w:r w:rsidRPr="00A216BA">
        <w:t>Résultat attendu</w:t>
      </w:r>
    </w:p>
    <w:p w14:paraId="2892BD5B" w14:textId="77777777" w:rsidR="00A216BA" w:rsidRDefault="00A216BA" w:rsidP="00A216BA"/>
    <w:p w14:paraId="3A161D7F" w14:textId="77777777" w:rsidR="006964FB" w:rsidRPr="006964FB" w:rsidRDefault="006964FB" w:rsidP="006964FB">
      <w:hyperlink r:id="rId15" w:history="1">
        <w:r w:rsidRPr="006964FB">
          <w:rPr>
            <w:rStyle w:val="Lienhypertexte"/>
          </w:rPr>
          <w:t>http://127.0.0.1:8000/docs</w:t>
        </w:r>
      </w:hyperlink>
    </w:p>
    <w:p w14:paraId="16FF775A" w14:textId="77777777" w:rsidR="00F9212A" w:rsidRPr="009E293C" w:rsidRDefault="00F9212A" w:rsidP="00F9212A"/>
    <w:p w14:paraId="2D4F7892" w14:textId="77777777" w:rsidR="009E293C" w:rsidRDefault="009E293C" w:rsidP="005A5E3E"/>
    <w:p w14:paraId="0A541C4F" w14:textId="77777777" w:rsidR="009E293C" w:rsidRDefault="009E293C" w:rsidP="005A5E3E"/>
    <w:p w14:paraId="05A41098" w14:textId="77777777" w:rsidR="00765DC2" w:rsidRDefault="00765DC2" w:rsidP="005A5E3E"/>
    <w:p w14:paraId="372972F6" w14:textId="77777777" w:rsidR="00765DC2" w:rsidRDefault="00765DC2" w:rsidP="005A5E3E"/>
    <w:p w14:paraId="266D9D0D" w14:textId="77777777" w:rsidR="005A5E3E" w:rsidRDefault="005A5E3E" w:rsidP="005A5E3E"/>
    <w:p w14:paraId="589F4237" w14:textId="77777777" w:rsidR="005A5E3E" w:rsidRPr="005A5E3E" w:rsidRDefault="005A5E3E" w:rsidP="005A5E3E"/>
    <w:p w14:paraId="627ECBC4" w14:textId="77777777" w:rsidR="005A5E3E" w:rsidRPr="005A5E3E" w:rsidRDefault="005A5E3E" w:rsidP="005A5E3E"/>
    <w:p w14:paraId="5FA9C2E6" w14:textId="53D30919" w:rsidR="00340CE7" w:rsidRDefault="005A5E3E" w:rsidP="005A5E3E">
      <w:pPr>
        <w:pStyle w:val="Titre1"/>
        <w:numPr>
          <w:ilvl w:val="0"/>
          <w:numId w:val="0"/>
        </w:numPr>
      </w:pPr>
      <w:r w:rsidRPr="005A5E3E">
        <w:lastRenderedPageBreak/>
        <w:t>Recréer un environnement virtuel</w:t>
      </w:r>
    </w:p>
    <w:p w14:paraId="348CFD0C" w14:textId="77777777" w:rsidR="00340CE7" w:rsidRDefault="00340CE7" w:rsidP="00340CE7"/>
    <w:p w14:paraId="37C8B1BC" w14:textId="77777777" w:rsidR="00340CE7" w:rsidRDefault="00340CE7" w:rsidP="00340CE7"/>
    <w:p w14:paraId="16903237" w14:textId="77777777" w:rsidR="00340CE7" w:rsidRDefault="00340CE7" w:rsidP="00340CE7"/>
    <w:p w14:paraId="0B9ABB66" w14:textId="77777777" w:rsidR="00340CE7" w:rsidRDefault="00340CE7" w:rsidP="00340CE7"/>
    <w:p w14:paraId="790614A9" w14:textId="77777777" w:rsidR="00340CE7" w:rsidRDefault="00340CE7" w:rsidP="00340CE7"/>
    <w:p w14:paraId="17B4D147" w14:textId="77777777" w:rsidR="00340CE7" w:rsidRDefault="00340CE7" w:rsidP="00340CE7"/>
    <w:p w14:paraId="7780F18A" w14:textId="77777777" w:rsidR="00340CE7" w:rsidRDefault="00340CE7" w:rsidP="00340CE7"/>
    <w:p w14:paraId="4BF51CBF" w14:textId="77777777" w:rsidR="00340CE7" w:rsidRDefault="00340CE7" w:rsidP="00340CE7"/>
    <w:p w14:paraId="1F1E8987" w14:textId="77777777" w:rsidR="00340CE7" w:rsidRDefault="00340CE7" w:rsidP="00340CE7"/>
    <w:p w14:paraId="0D6C85C1" w14:textId="77777777" w:rsidR="00340CE7" w:rsidRDefault="00340CE7" w:rsidP="00340CE7"/>
    <w:p w14:paraId="0C75092F" w14:textId="77777777" w:rsidR="00340CE7" w:rsidRDefault="00340CE7" w:rsidP="00340CE7"/>
    <w:p w14:paraId="45A94E4B" w14:textId="77777777" w:rsidR="00340CE7" w:rsidRDefault="00340CE7" w:rsidP="00340CE7"/>
    <w:p w14:paraId="66ADD9EC" w14:textId="77777777" w:rsidR="00340CE7" w:rsidRDefault="00340CE7" w:rsidP="00340CE7"/>
    <w:p w14:paraId="05A730FF" w14:textId="77777777" w:rsidR="00340CE7" w:rsidRDefault="00340CE7" w:rsidP="00340CE7"/>
    <w:p w14:paraId="3A1ABB0B" w14:textId="77777777" w:rsidR="00340CE7" w:rsidRDefault="00340CE7" w:rsidP="00340CE7"/>
    <w:p w14:paraId="767957DC" w14:textId="77777777" w:rsidR="00340CE7" w:rsidRDefault="00340CE7" w:rsidP="00340CE7"/>
    <w:p w14:paraId="4F5A584A" w14:textId="77777777" w:rsidR="00340CE7" w:rsidRDefault="00340CE7" w:rsidP="00340CE7"/>
    <w:p w14:paraId="27BB45E4" w14:textId="77777777" w:rsidR="00340CE7" w:rsidRDefault="00340CE7" w:rsidP="00340CE7"/>
    <w:p w14:paraId="63884168" w14:textId="77777777" w:rsidR="00340CE7" w:rsidRDefault="00340CE7" w:rsidP="00340CE7"/>
    <w:p w14:paraId="6AA5D906" w14:textId="77777777" w:rsidR="00340CE7" w:rsidRDefault="00340CE7" w:rsidP="00340CE7"/>
    <w:p w14:paraId="13C3EFC2" w14:textId="77777777" w:rsidR="00340CE7" w:rsidRDefault="00340CE7" w:rsidP="00340CE7"/>
    <w:p w14:paraId="26BA12C4" w14:textId="77777777" w:rsidR="00340CE7" w:rsidRDefault="00340CE7" w:rsidP="00340CE7"/>
    <w:sectPr w:rsidR="00340CE7" w:rsidSect="00D77CAB">
      <w:footerReference w:type="default" r:id="rId16"/>
      <w:pgSz w:w="11900" w:h="16840"/>
      <w:pgMar w:top="1417" w:right="1417" w:bottom="1135" w:left="1417" w:header="568" w:footer="4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76963" w14:textId="77777777" w:rsidR="003F5EC5" w:rsidRDefault="003F5EC5" w:rsidP="00581B06">
      <w:r>
        <w:separator/>
      </w:r>
    </w:p>
  </w:endnote>
  <w:endnote w:type="continuationSeparator" w:id="0">
    <w:p w14:paraId="06A418DE" w14:textId="77777777" w:rsidR="003F5EC5" w:rsidRDefault="003F5EC5" w:rsidP="00581B06">
      <w:r>
        <w:continuationSeparator/>
      </w:r>
    </w:p>
  </w:endnote>
  <w:endnote w:type="continuationNotice" w:id="1">
    <w:p w14:paraId="14233648" w14:textId="77777777" w:rsidR="003F5EC5" w:rsidRDefault="003F5E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rown-Light">
    <w:altName w:val="Brown"/>
    <w:panose1 w:val="00000000000000000000"/>
    <w:charset w:val="4D"/>
    <w:family w:val="auto"/>
    <w:pitch w:val="variable"/>
    <w:sig w:usb0="A00000BF" w:usb1="4000206B" w:usb2="00000000" w:usb3="00000000" w:csb0="00000193" w:csb1="00000000"/>
  </w:font>
  <w:font w:name="Calibri">
    <w:panose1 w:val="020F0502020204030204"/>
    <w:charset w:val="00"/>
    <w:family w:val="swiss"/>
    <w:pitch w:val="variable"/>
    <w:sig w:usb0="E4002EFF" w:usb1="C200247B" w:usb2="00000009" w:usb3="00000000" w:csb0="000001FF" w:csb1="00000000"/>
  </w:font>
  <w:font w:name="Arial Gras">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Brown Light">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Brown">
    <w:panose1 w:val="00000000000000000000"/>
    <w:charset w:val="00"/>
    <w:family w:val="modern"/>
    <w:notTrueType/>
    <w:pitch w:val="variable"/>
    <w:sig w:usb0="A00000BF" w:usb1="4000206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2374257"/>
      <w:docPartObj>
        <w:docPartGallery w:val="Page Numbers (Bottom of Page)"/>
        <w:docPartUnique/>
      </w:docPartObj>
    </w:sdtPr>
    <w:sdtContent>
      <w:sdt>
        <w:sdtPr>
          <w:id w:val="-1769616900"/>
          <w:docPartObj>
            <w:docPartGallery w:val="Page Numbers (Top of Page)"/>
            <w:docPartUnique/>
          </w:docPartObj>
        </w:sdtPr>
        <w:sdtContent>
          <w:p w14:paraId="1AEA3D38" w14:textId="6834D900" w:rsidR="00340CE7" w:rsidRDefault="00340CE7">
            <w:pPr>
              <w:pStyle w:val="Pieddepage"/>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sur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629CBB47" w14:textId="77777777" w:rsidR="00B468AA" w:rsidRDefault="00B468A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5B7A0" w14:textId="77777777" w:rsidR="003F5EC5" w:rsidRDefault="003F5EC5" w:rsidP="00581B06">
      <w:r>
        <w:separator/>
      </w:r>
    </w:p>
  </w:footnote>
  <w:footnote w:type="continuationSeparator" w:id="0">
    <w:p w14:paraId="05EDF5D0" w14:textId="77777777" w:rsidR="003F5EC5" w:rsidRDefault="003F5EC5" w:rsidP="00581B06">
      <w:r>
        <w:continuationSeparator/>
      </w:r>
    </w:p>
  </w:footnote>
  <w:footnote w:type="continuationNotice" w:id="1">
    <w:p w14:paraId="1E8F48A4" w14:textId="77777777" w:rsidR="003F5EC5" w:rsidRDefault="003F5EC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3BF"/>
    <w:multiLevelType w:val="hybridMultilevel"/>
    <w:tmpl w:val="ADD8D9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DE54A2B"/>
    <w:multiLevelType w:val="hybridMultilevel"/>
    <w:tmpl w:val="2AFC77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0DE2D87"/>
    <w:multiLevelType w:val="hybridMultilevel"/>
    <w:tmpl w:val="9EFA61C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2E71515E"/>
    <w:multiLevelType w:val="hybridMultilevel"/>
    <w:tmpl w:val="E29887F8"/>
    <w:lvl w:ilvl="0" w:tplc="24369ABE">
      <w:start w:val="1"/>
      <w:numFmt w:val="bullet"/>
      <w:lvlText w:val="—"/>
      <w:lvlJc w:val="left"/>
      <w:pPr>
        <w:ind w:left="720" w:hanging="360"/>
      </w:pPr>
      <w:rPr>
        <w:rFonts w:ascii="Brown-Light" w:hAnsi="Brown-Ligh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36CD13A0"/>
    <w:multiLevelType w:val="hybridMultilevel"/>
    <w:tmpl w:val="B14426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8D44FF6"/>
    <w:multiLevelType w:val="hybridMultilevel"/>
    <w:tmpl w:val="BE044DD2"/>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15:restartNumberingAfterBreak="0">
    <w:nsid w:val="38E86A6B"/>
    <w:multiLevelType w:val="hybridMultilevel"/>
    <w:tmpl w:val="B70E0470"/>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 w15:restartNumberingAfterBreak="0">
    <w:nsid w:val="3A254B6A"/>
    <w:multiLevelType w:val="hybridMultilevel"/>
    <w:tmpl w:val="EF4A7E96"/>
    <w:lvl w:ilvl="0" w:tplc="03FC422C">
      <w:start w:val="21"/>
      <w:numFmt w:val="bullet"/>
      <w:lvlText w:val="-"/>
      <w:lvlJc w:val="left"/>
      <w:pPr>
        <w:ind w:left="720" w:hanging="360"/>
      </w:pPr>
      <w:rPr>
        <w:rFonts w:ascii="Brown-Light" w:eastAsiaTheme="minorHAnsi" w:hAnsi="Brown-Light"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3182F59"/>
    <w:multiLevelType w:val="hybridMultilevel"/>
    <w:tmpl w:val="7004C80C"/>
    <w:lvl w:ilvl="0" w:tplc="24369ABE">
      <w:start w:val="1"/>
      <w:numFmt w:val="bullet"/>
      <w:lvlText w:val="—"/>
      <w:lvlJc w:val="left"/>
      <w:pPr>
        <w:ind w:left="720" w:hanging="360"/>
      </w:pPr>
      <w:rPr>
        <w:rFonts w:ascii="Brown-Light" w:hAnsi="Brown-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BD15E46"/>
    <w:multiLevelType w:val="hybridMultilevel"/>
    <w:tmpl w:val="F636FFA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1F277CB"/>
    <w:multiLevelType w:val="hybridMultilevel"/>
    <w:tmpl w:val="ECCCCD4A"/>
    <w:lvl w:ilvl="0" w:tplc="03FC422C">
      <w:start w:val="21"/>
      <w:numFmt w:val="bullet"/>
      <w:lvlText w:val="-"/>
      <w:lvlJc w:val="left"/>
      <w:pPr>
        <w:ind w:left="720" w:hanging="360"/>
      </w:pPr>
      <w:rPr>
        <w:rFonts w:ascii="Brown-Light" w:eastAsiaTheme="minorHAnsi" w:hAnsi="Brown-Light"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2DE5EA8"/>
    <w:multiLevelType w:val="hybridMultilevel"/>
    <w:tmpl w:val="3B08276C"/>
    <w:lvl w:ilvl="0" w:tplc="56545712">
      <w:start w:val="1"/>
      <w:numFmt w:val="bullet"/>
      <w:pStyle w:val="Etape"/>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565118A9"/>
    <w:multiLevelType w:val="multilevel"/>
    <w:tmpl w:val="7DA0C40A"/>
    <w:styleLink w:val="ListeFeuilleDeStyleITN"/>
    <w:lvl w:ilvl="0">
      <w:start w:val="1"/>
      <w:numFmt w:val="decimal"/>
      <w:pStyle w:val="Titre1"/>
      <w:lvlText w:val="%1"/>
      <w:lvlJc w:val="left"/>
      <w:pPr>
        <w:ind w:left="851" w:hanging="851"/>
      </w:pPr>
      <w:rPr>
        <w:rFonts w:ascii="Arial Gras" w:hAnsi="Arial Gras" w:hint="default"/>
        <w:b/>
        <w:i w:val="0"/>
        <w:color w:val="4F81BD"/>
        <w:sz w:val="44"/>
      </w:rPr>
    </w:lvl>
    <w:lvl w:ilvl="1">
      <w:start w:val="1"/>
      <w:numFmt w:val="decimal"/>
      <w:pStyle w:val="Titre2"/>
      <w:lvlText w:val="%1.%2"/>
      <w:lvlJc w:val="left"/>
      <w:pPr>
        <w:ind w:left="6236" w:hanging="850"/>
      </w:pPr>
      <w:rPr>
        <w:rFonts w:ascii="Arial Gras" w:hAnsi="Arial Gras" w:hint="default"/>
        <w:b/>
        <w:i w:val="0"/>
        <w:color w:val="4F81BD"/>
        <w:sz w:val="38"/>
      </w:rPr>
    </w:lvl>
    <w:lvl w:ilvl="2">
      <w:start w:val="1"/>
      <w:numFmt w:val="decimal"/>
      <w:pStyle w:val="Titre3"/>
      <w:lvlText w:val="%1.%2.%3"/>
      <w:lvlJc w:val="left"/>
      <w:pPr>
        <w:ind w:left="2041" w:hanging="1020"/>
      </w:pPr>
      <w:rPr>
        <w:rFonts w:ascii="Arial" w:hAnsi="Arial" w:hint="default"/>
        <w:b w:val="0"/>
        <w:i w:val="0"/>
        <w:color w:val="4F81BD"/>
        <w:sz w:val="32"/>
      </w:rPr>
    </w:lvl>
    <w:lvl w:ilvl="3">
      <w:start w:val="1"/>
      <w:numFmt w:val="none"/>
      <w:lvlRestart w:val="0"/>
      <w:pStyle w:val="Titre4"/>
      <w:lvlText w:val="%4"/>
      <w:lvlJc w:val="left"/>
      <w:pPr>
        <w:ind w:left="2835" w:hanging="1755"/>
      </w:pPr>
      <w:rPr>
        <w:rFonts w:ascii="Arial" w:hAnsi="Arial" w:hint="default"/>
        <w:b w:val="0"/>
        <w:i/>
        <w:color w:val="4F81BD"/>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5A926ACD"/>
    <w:multiLevelType w:val="multilevel"/>
    <w:tmpl w:val="CA8E535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4" w15:restartNumberingAfterBreak="0">
    <w:nsid w:val="5E9660B8"/>
    <w:multiLevelType w:val="multilevel"/>
    <w:tmpl w:val="7DA0C40A"/>
    <w:numStyleLink w:val="ListeFeuilleDeStyleITN"/>
  </w:abstractNum>
  <w:abstractNum w:abstractNumId="15" w15:restartNumberingAfterBreak="0">
    <w:nsid w:val="5F2F4DB3"/>
    <w:multiLevelType w:val="hybridMultilevel"/>
    <w:tmpl w:val="103C2AD0"/>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16" w15:restartNumberingAfterBreak="0">
    <w:nsid w:val="63EA476C"/>
    <w:multiLevelType w:val="hybridMultilevel"/>
    <w:tmpl w:val="96A005D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685D0604"/>
    <w:multiLevelType w:val="hybridMultilevel"/>
    <w:tmpl w:val="5538C9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926198E"/>
    <w:multiLevelType w:val="multilevel"/>
    <w:tmpl w:val="14266E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105EF5"/>
    <w:multiLevelType w:val="hybridMultilevel"/>
    <w:tmpl w:val="55B8D73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EB328B0"/>
    <w:multiLevelType w:val="multilevel"/>
    <w:tmpl w:val="614E7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1501E5"/>
    <w:multiLevelType w:val="hybridMultilevel"/>
    <w:tmpl w:val="70E8EF76"/>
    <w:lvl w:ilvl="0" w:tplc="24369ABE">
      <w:start w:val="1"/>
      <w:numFmt w:val="bullet"/>
      <w:lvlText w:val="—"/>
      <w:lvlJc w:val="left"/>
      <w:pPr>
        <w:ind w:left="720" w:hanging="360"/>
      </w:pPr>
      <w:rPr>
        <w:rFonts w:ascii="Brown-Light" w:hAnsi="Brown-Light"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5B154D9"/>
    <w:multiLevelType w:val="hybridMultilevel"/>
    <w:tmpl w:val="B4964C1C"/>
    <w:lvl w:ilvl="0" w:tplc="B4605B1E">
      <w:start w:val="1"/>
      <w:numFmt w:val="bullet"/>
      <w:lvlText w:val="—"/>
      <w:lvlJc w:val="left"/>
      <w:pPr>
        <w:ind w:left="720" w:hanging="360"/>
      </w:pPr>
      <w:rPr>
        <w:rFonts w:ascii="Brown Light" w:hAnsi="Brown Light" w:hint="default"/>
        <w:spacing w:val="0"/>
        <w:position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6741D17"/>
    <w:multiLevelType w:val="hybridMultilevel"/>
    <w:tmpl w:val="8AC2D7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785411A9"/>
    <w:multiLevelType w:val="hybridMultilevel"/>
    <w:tmpl w:val="C57E2E52"/>
    <w:lvl w:ilvl="0" w:tplc="040C0011">
      <w:start w:val="1"/>
      <w:numFmt w:val="decimal"/>
      <w:lvlText w:val="%1)"/>
      <w:lvlJc w:val="left"/>
      <w:pPr>
        <w:ind w:left="720" w:hanging="360"/>
      </w:pPr>
    </w:lvl>
    <w:lvl w:ilvl="1" w:tplc="040C0001">
      <w:start w:val="1"/>
      <w:numFmt w:val="bullet"/>
      <w:lvlText w:val=""/>
      <w:lvlJc w:val="left"/>
      <w:pPr>
        <w:ind w:left="1440" w:hanging="360"/>
      </w:pPr>
      <w:rPr>
        <w:rFonts w:ascii="Symbol" w:hAnsi="Symbol"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9C12AD8"/>
    <w:multiLevelType w:val="hybridMultilevel"/>
    <w:tmpl w:val="E73209C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7A444812"/>
    <w:multiLevelType w:val="hybridMultilevel"/>
    <w:tmpl w:val="28883E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B8321AC"/>
    <w:multiLevelType w:val="hybridMultilevel"/>
    <w:tmpl w:val="1ABAB106"/>
    <w:lvl w:ilvl="0" w:tplc="24369ABE">
      <w:start w:val="1"/>
      <w:numFmt w:val="bullet"/>
      <w:lvlText w:val="—"/>
      <w:lvlJc w:val="left"/>
      <w:pPr>
        <w:ind w:left="720" w:hanging="360"/>
      </w:pPr>
      <w:rPr>
        <w:rFonts w:ascii="Brown-Light" w:hAnsi="Brown-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607733238">
    <w:abstractNumId w:val="13"/>
  </w:num>
  <w:num w:numId="2" w16cid:durableId="1484811401">
    <w:abstractNumId w:val="12"/>
  </w:num>
  <w:num w:numId="3" w16cid:durableId="223955622">
    <w:abstractNumId w:val="14"/>
    <w:lvlOverride w:ilvl="0">
      <w:lvl w:ilvl="0">
        <w:start w:val="1"/>
        <w:numFmt w:val="decimal"/>
        <w:pStyle w:val="Titre1"/>
        <w:lvlText w:val="%1"/>
        <w:lvlJc w:val="left"/>
        <w:pPr>
          <w:ind w:left="851" w:hanging="851"/>
        </w:pPr>
        <w:rPr>
          <w:rFonts w:ascii="Brown-Light" w:hAnsi="Brown-Light" w:hint="default"/>
          <w:b w:val="0"/>
          <w:bCs w:val="0"/>
          <w:i w:val="0"/>
          <w:color w:val="4F81BD"/>
          <w:sz w:val="44"/>
        </w:rPr>
      </w:lvl>
    </w:lvlOverride>
    <w:lvlOverride w:ilvl="1">
      <w:lvl w:ilvl="1">
        <w:start w:val="1"/>
        <w:numFmt w:val="decimal"/>
        <w:pStyle w:val="Titre2"/>
        <w:lvlText w:val="%1.%2"/>
        <w:lvlJc w:val="left"/>
        <w:pPr>
          <w:ind w:left="1559" w:hanging="850"/>
        </w:pPr>
        <w:rPr>
          <w:color w:val="4F81BD"/>
        </w:rPr>
      </w:lvl>
    </w:lvlOverride>
    <w:lvlOverride w:ilvl="2">
      <w:lvl w:ilvl="2">
        <w:start w:val="1"/>
        <w:numFmt w:val="decimal"/>
        <w:pStyle w:val="Titre3"/>
        <w:lvlText w:val="%1.%2.%3"/>
        <w:lvlJc w:val="left"/>
        <w:pPr>
          <w:ind w:left="2041" w:hanging="1020"/>
        </w:pPr>
        <w:rPr>
          <w:rFonts w:ascii="Arial" w:hAnsi="Arial" w:hint="default"/>
          <w:b w:val="0"/>
          <w:i w:val="0"/>
          <w:color w:val="4F81BD"/>
          <w:sz w:val="32"/>
        </w:rPr>
      </w:lvl>
    </w:lvlOverride>
    <w:lvlOverride w:ilvl="3">
      <w:lvl w:ilvl="3">
        <w:start w:val="1"/>
        <w:numFmt w:val="none"/>
        <w:lvlRestart w:val="0"/>
        <w:pStyle w:val="Titre4"/>
        <w:lvlText w:val="%4"/>
        <w:lvlJc w:val="left"/>
        <w:pPr>
          <w:ind w:left="2835" w:hanging="1755"/>
        </w:pPr>
        <w:rPr>
          <w:rFonts w:ascii="Arial" w:hAnsi="Arial" w:hint="default"/>
          <w:b w:val="0"/>
          <w:i/>
          <w:color w:val="4F81BD"/>
          <w:sz w:val="28"/>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 w16cid:durableId="713121498">
    <w:abstractNumId w:val="11"/>
  </w:num>
  <w:num w:numId="5" w16cid:durableId="1715078791">
    <w:abstractNumId w:val="4"/>
  </w:num>
  <w:num w:numId="6" w16cid:durableId="104692753">
    <w:abstractNumId w:val="20"/>
  </w:num>
  <w:num w:numId="7" w16cid:durableId="2080974914">
    <w:abstractNumId w:val="19"/>
  </w:num>
  <w:num w:numId="8" w16cid:durableId="1596816888">
    <w:abstractNumId w:val="18"/>
  </w:num>
  <w:num w:numId="9" w16cid:durableId="1815635963">
    <w:abstractNumId w:val="1"/>
  </w:num>
  <w:num w:numId="10" w16cid:durableId="1191379201">
    <w:abstractNumId w:val="14"/>
    <w:lvlOverride w:ilvl="0">
      <w:lvl w:ilvl="0">
        <w:start w:val="1"/>
        <w:numFmt w:val="decimal"/>
        <w:pStyle w:val="Titre1"/>
        <w:lvlText w:val="%1"/>
        <w:lvlJc w:val="left"/>
        <w:pPr>
          <w:ind w:left="851" w:hanging="851"/>
        </w:pPr>
        <w:rPr>
          <w:rFonts w:ascii="Arial Gras" w:hAnsi="Arial Gras" w:hint="default"/>
          <w:b/>
          <w:i w:val="0"/>
          <w:color w:val="4F81BD"/>
          <w:sz w:val="44"/>
        </w:rPr>
      </w:lvl>
    </w:lvlOverride>
    <w:lvlOverride w:ilvl="1">
      <w:lvl w:ilvl="1">
        <w:start w:val="1"/>
        <w:numFmt w:val="decimal"/>
        <w:pStyle w:val="Titre2"/>
        <w:lvlText w:val="%1.%2"/>
        <w:lvlJc w:val="left"/>
        <w:pPr>
          <w:ind w:left="6236" w:hanging="850"/>
        </w:pPr>
        <w:rPr>
          <w:rFonts w:ascii="Arial Gras" w:hAnsi="Arial Gras" w:hint="default"/>
          <w:b/>
          <w:i w:val="0"/>
          <w:color w:val="4F81BD"/>
          <w:sz w:val="38"/>
        </w:rPr>
      </w:lvl>
    </w:lvlOverride>
    <w:lvlOverride w:ilvl="2">
      <w:lvl w:ilvl="2">
        <w:start w:val="1"/>
        <w:numFmt w:val="decimal"/>
        <w:pStyle w:val="Titre3"/>
        <w:lvlText w:val="%1.%2.%3"/>
        <w:lvlJc w:val="left"/>
        <w:pPr>
          <w:ind w:left="2041" w:hanging="1020"/>
        </w:pPr>
        <w:rPr>
          <w:rFonts w:ascii="Arial" w:hAnsi="Arial" w:hint="default"/>
          <w:b w:val="0"/>
          <w:i w:val="0"/>
          <w:color w:val="4F81BD"/>
          <w:sz w:val="32"/>
        </w:rPr>
      </w:lvl>
    </w:lvlOverride>
    <w:lvlOverride w:ilvl="3">
      <w:lvl w:ilvl="3">
        <w:start w:val="1"/>
        <w:numFmt w:val="none"/>
        <w:lvlRestart w:val="0"/>
        <w:pStyle w:val="Titre4"/>
        <w:lvlText w:val="%4"/>
        <w:lvlJc w:val="left"/>
        <w:pPr>
          <w:ind w:left="2835" w:hanging="1755"/>
        </w:pPr>
        <w:rPr>
          <w:rFonts w:ascii="Arial" w:hAnsi="Arial" w:hint="default"/>
          <w:b w:val="0"/>
          <w:i/>
          <w:color w:val="4F81BD"/>
          <w:sz w:val="28"/>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846674259">
    <w:abstractNumId w:val="14"/>
    <w:lvlOverride w:ilvl="0">
      <w:startOverride w:val="1"/>
      <w:lvl w:ilvl="0">
        <w:start w:val="1"/>
        <w:numFmt w:val="decimal"/>
        <w:pStyle w:val="Titre1"/>
        <w:lvlText w:val="%1"/>
        <w:lvlJc w:val="left"/>
        <w:pPr>
          <w:ind w:left="851" w:hanging="851"/>
        </w:pPr>
        <w:rPr>
          <w:rFonts w:ascii="Arial Gras" w:hAnsi="Arial Gras" w:hint="default"/>
          <w:b/>
          <w:i w:val="0"/>
          <w:color w:val="4F81BD"/>
          <w:sz w:val="44"/>
        </w:rPr>
      </w:lvl>
    </w:lvlOverride>
    <w:lvlOverride w:ilvl="1">
      <w:startOverride w:val="1"/>
      <w:lvl w:ilvl="1">
        <w:start w:val="1"/>
        <w:numFmt w:val="decimal"/>
        <w:pStyle w:val="Titre2"/>
        <w:lvlText w:val="%1.%2"/>
        <w:lvlJc w:val="left"/>
        <w:pPr>
          <w:ind w:left="6236" w:hanging="850"/>
        </w:pPr>
        <w:rPr>
          <w:rFonts w:ascii="Arial Gras" w:hAnsi="Arial Gras" w:hint="default"/>
          <w:b/>
          <w:i w:val="0"/>
          <w:color w:val="4F81BD"/>
          <w:sz w:val="38"/>
        </w:rPr>
      </w:lvl>
    </w:lvlOverride>
    <w:lvlOverride w:ilvl="2">
      <w:startOverride w:val="1"/>
      <w:lvl w:ilvl="2">
        <w:start w:val="1"/>
        <w:numFmt w:val="decimal"/>
        <w:pStyle w:val="Titre3"/>
        <w:lvlText w:val="%1.%2.%3"/>
        <w:lvlJc w:val="left"/>
        <w:pPr>
          <w:ind w:left="2041" w:hanging="1020"/>
        </w:pPr>
        <w:rPr>
          <w:rFonts w:ascii="Arial" w:hAnsi="Arial" w:hint="default"/>
          <w:b w:val="0"/>
          <w:i w:val="0"/>
          <w:color w:val="4F81BD"/>
          <w:sz w:val="32"/>
        </w:rPr>
      </w:lvl>
    </w:lvlOverride>
    <w:lvlOverride w:ilvl="3">
      <w:startOverride w:val="1"/>
      <w:lvl w:ilvl="3">
        <w:start w:val="1"/>
        <w:numFmt w:val="none"/>
        <w:lvlRestart w:val="0"/>
        <w:pStyle w:val="Titre4"/>
        <w:lvlText w:val="%4"/>
        <w:lvlJc w:val="left"/>
        <w:pPr>
          <w:ind w:left="2835" w:hanging="1755"/>
        </w:pPr>
        <w:rPr>
          <w:rFonts w:ascii="Arial" w:hAnsi="Arial" w:hint="default"/>
          <w:b w:val="0"/>
          <w:i/>
          <w:color w:val="4F81BD"/>
          <w:sz w:val="28"/>
        </w:rPr>
      </w:lvl>
    </w:lvlOverride>
    <w:lvlOverride w:ilvl="4">
      <w:startOverride w:val="1"/>
      <w:lvl w:ilvl="4">
        <w:start w:val="1"/>
        <w:numFmt w:val="lowerLetter"/>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2" w16cid:durableId="455758990">
    <w:abstractNumId w:val="10"/>
  </w:num>
  <w:num w:numId="13" w16cid:durableId="770664263">
    <w:abstractNumId w:val="17"/>
  </w:num>
  <w:num w:numId="14" w16cid:durableId="129827555">
    <w:abstractNumId w:val="23"/>
  </w:num>
  <w:num w:numId="15" w16cid:durableId="1128470825">
    <w:abstractNumId w:val="26"/>
  </w:num>
  <w:num w:numId="16" w16cid:durableId="77286504">
    <w:abstractNumId w:val="24"/>
  </w:num>
  <w:num w:numId="17" w16cid:durableId="436675063">
    <w:abstractNumId w:val="5"/>
  </w:num>
  <w:num w:numId="18" w16cid:durableId="2146072888">
    <w:abstractNumId w:val="2"/>
  </w:num>
  <w:num w:numId="19" w16cid:durableId="1345937269">
    <w:abstractNumId w:val="9"/>
  </w:num>
  <w:num w:numId="20" w16cid:durableId="248855291">
    <w:abstractNumId w:val="16"/>
  </w:num>
  <w:num w:numId="21" w16cid:durableId="2126851654">
    <w:abstractNumId w:val="15"/>
  </w:num>
  <w:num w:numId="22" w16cid:durableId="694959331">
    <w:abstractNumId w:val="0"/>
  </w:num>
  <w:num w:numId="23" w16cid:durableId="41755991">
    <w:abstractNumId w:val="6"/>
  </w:num>
  <w:num w:numId="24" w16cid:durableId="335114046">
    <w:abstractNumId w:val="22"/>
  </w:num>
  <w:num w:numId="25" w16cid:durableId="1534271544">
    <w:abstractNumId w:val="8"/>
  </w:num>
  <w:num w:numId="26" w16cid:durableId="289633232">
    <w:abstractNumId w:val="7"/>
  </w:num>
  <w:num w:numId="27" w16cid:durableId="1361734919">
    <w:abstractNumId w:val="3"/>
  </w:num>
  <w:num w:numId="28" w16cid:durableId="1336150522">
    <w:abstractNumId w:val="27"/>
  </w:num>
  <w:num w:numId="29" w16cid:durableId="1333483443">
    <w:abstractNumId w:val="21"/>
  </w:num>
  <w:num w:numId="30" w16cid:durableId="1736393081">
    <w:abstractNumId w:val="2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470"/>
    <w:rsid w:val="000003DB"/>
    <w:rsid w:val="00000B40"/>
    <w:rsid w:val="00004583"/>
    <w:rsid w:val="000059D5"/>
    <w:rsid w:val="0001361E"/>
    <w:rsid w:val="00014302"/>
    <w:rsid w:val="00016876"/>
    <w:rsid w:val="000172AC"/>
    <w:rsid w:val="000229BA"/>
    <w:rsid w:val="00023630"/>
    <w:rsid w:val="0002527F"/>
    <w:rsid w:val="00025905"/>
    <w:rsid w:val="00032217"/>
    <w:rsid w:val="00033866"/>
    <w:rsid w:val="00033B1E"/>
    <w:rsid w:val="00034277"/>
    <w:rsid w:val="00042BC2"/>
    <w:rsid w:val="00042C34"/>
    <w:rsid w:val="00044FAA"/>
    <w:rsid w:val="000456EC"/>
    <w:rsid w:val="000505E6"/>
    <w:rsid w:val="00053D4D"/>
    <w:rsid w:val="00054346"/>
    <w:rsid w:val="00060DFB"/>
    <w:rsid w:val="00060F48"/>
    <w:rsid w:val="000663BA"/>
    <w:rsid w:val="0006678F"/>
    <w:rsid w:val="00066E4E"/>
    <w:rsid w:val="000676C3"/>
    <w:rsid w:val="00073E7D"/>
    <w:rsid w:val="00081223"/>
    <w:rsid w:val="00082048"/>
    <w:rsid w:val="00091FF4"/>
    <w:rsid w:val="00092449"/>
    <w:rsid w:val="000926D2"/>
    <w:rsid w:val="00092D0E"/>
    <w:rsid w:val="000949B8"/>
    <w:rsid w:val="000A218B"/>
    <w:rsid w:val="000A35F8"/>
    <w:rsid w:val="000A5711"/>
    <w:rsid w:val="000A6F89"/>
    <w:rsid w:val="000A70CC"/>
    <w:rsid w:val="000A73EA"/>
    <w:rsid w:val="000B2678"/>
    <w:rsid w:val="000B54EA"/>
    <w:rsid w:val="000B68A7"/>
    <w:rsid w:val="000B7AD7"/>
    <w:rsid w:val="000C1C20"/>
    <w:rsid w:val="000C1FA2"/>
    <w:rsid w:val="000C20E9"/>
    <w:rsid w:val="000C6DF9"/>
    <w:rsid w:val="000C7C3C"/>
    <w:rsid w:val="000D3E68"/>
    <w:rsid w:val="000D545C"/>
    <w:rsid w:val="000D6827"/>
    <w:rsid w:val="000D77BA"/>
    <w:rsid w:val="000E2600"/>
    <w:rsid w:val="000E3B51"/>
    <w:rsid w:val="000E485E"/>
    <w:rsid w:val="000F0DAE"/>
    <w:rsid w:val="000F25BA"/>
    <w:rsid w:val="000F28E7"/>
    <w:rsid w:val="000F39CB"/>
    <w:rsid w:val="000F57BE"/>
    <w:rsid w:val="000F6875"/>
    <w:rsid w:val="000F6E8A"/>
    <w:rsid w:val="00100FD7"/>
    <w:rsid w:val="00102690"/>
    <w:rsid w:val="0010633E"/>
    <w:rsid w:val="00107E73"/>
    <w:rsid w:val="0011013B"/>
    <w:rsid w:val="00112456"/>
    <w:rsid w:val="00112AC8"/>
    <w:rsid w:val="00116F20"/>
    <w:rsid w:val="001173F4"/>
    <w:rsid w:val="0011774E"/>
    <w:rsid w:val="00124C09"/>
    <w:rsid w:val="00126FB5"/>
    <w:rsid w:val="001305DC"/>
    <w:rsid w:val="001339E4"/>
    <w:rsid w:val="001369C2"/>
    <w:rsid w:val="00147200"/>
    <w:rsid w:val="001536FE"/>
    <w:rsid w:val="00154613"/>
    <w:rsid w:val="00156477"/>
    <w:rsid w:val="00157B38"/>
    <w:rsid w:val="00162BFC"/>
    <w:rsid w:val="0017061B"/>
    <w:rsid w:val="001706E4"/>
    <w:rsid w:val="00170924"/>
    <w:rsid w:val="001710EE"/>
    <w:rsid w:val="001732BF"/>
    <w:rsid w:val="00173643"/>
    <w:rsid w:val="00174D91"/>
    <w:rsid w:val="00183355"/>
    <w:rsid w:val="00184E42"/>
    <w:rsid w:val="001853BE"/>
    <w:rsid w:val="00190DA0"/>
    <w:rsid w:val="0019528D"/>
    <w:rsid w:val="001958B5"/>
    <w:rsid w:val="001A096D"/>
    <w:rsid w:val="001A2C9E"/>
    <w:rsid w:val="001A4756"/>
    <w:rsid w:val="001A5DDF"/>
    <w:rsid w:val="001A6660"/>
    <w:rsid w:val="001A677B"/>
    <w:rsid w:val="001A7646"/>
    <w:rsid w:val="001B2142"/>
    <w:rsid w:val="001B26DD"/>
    <w:rsid w:val="001B3B70"/>
    <w:rsid w:val="001B478C"/>
    <w:rsid w:val="001C26A4"/>
    <w:rsid w:val="001C3C77"/>
    <w:rsid w:val="001C5C76"/>
    <w:rsid w:val="001C6BF6"/>
    <w:rsid w:val="001D302C"/>
    <w:rsid w:val="001D434F"/>
    <w:rsid w:val="001D5A24"/>
    <w:rsid w:val="001D5B4A"/>
    <w:rsid w:val="001D7B32"/>
    <w:rsid w:val="001E0CC9"/>
    <w:rsid w:val="001E22FC"/>
    <w:rsid w:val="001F3873"/>
    <w:rsid w:val="001F65B9"/>
    <w:rsid w:val="00202E59"/>
    <w:rsid w:val="0020319A"/>
    <w:rsid w:val="002107A0"/>
    <w:rsid w:val="00211A57"/>
    <w:rsid w:val="00212716"/>
    <w:rsid w:val="00214C9D"/>
    <w:rsid w:val="0021524F"/>
    <w:rsid w:val="002202E5"/>
    <w:rsid w:val="002211AE"/>
    <w:rsid w:val="00221372"/>
    <w:rsid w:val="002213A4"/>
    <w:rsid w:val="002221CE"/>
    <w:rsid w:val="0022371F"/>
    <w:rsid w:val="00224145"/>
    <w:rsid w:val="00225248"/>
    <w:rsid w:val="00225753"/>
    <w:rsid w:val="002351A4"/>
    <w:rsid w:val="0023578D"/>
    <w:rsid w:val="002427F4"/>
    <w:rsid w:val="00243551"/>
    <w:rsid w:val="0024497F"/>
    <w:rsid w:val="00251825"/>
    <w:rsid w:val="002631FA"/>
    <w:rsid w:val="002731BE"/>
    <w:rsid w:val="00276D86"/>
    <w:rsid w:val="002801A1"/>
    <w:rsid w:val="00285CB7"/>
    <w:rsid w:val="00292041"/>
    <w:rsid w:val="0029348F"/>
    <w:rsid w:val="002A0209"/>
    <w:rsid w:val="002A1871"/>
    <w:rsid w:val="002A6525"/>
    <w:rsid w:val="002B0CA6"/>
    <w:rsid w:val="002B4476"/>
    <w:rsid w:val="002B7041"/>
    <w:rsid w:val="002C391E"/>
    <w:rsid w:val="002C4563"/>
    <w:rsid w:val="002C493D"/>
    <w:rsid w:val="002D423C"/>
    <w:rsid w:val="002D60A4"/>
    <w:rsid w:val="002E03C3"/>
    <w:rsid w:val="002E0775"/>
    <w:rsid w:val="002E0B99"/>
    <w:rsid w:val="002E1D26"/>
    <w:rsid w:val="002E4FD1"/>
    <w:rsid w:val="002E6ABE"/>
    <w:rsid w:val="002F1F0F"/>
    <w:rsid w:val="002F2491"/>
    <w:rsid w:val="003008C5"/>
    <w:rsid w:val="0030277A"/>
    <w:rsid w:val="00302DF7"/>
    <w:rsid w:val="00304524"/>
    <w:rsid w:val="003048A3"/>
    <w:rsid w:val="00310DDE"/>
    <w:rsid w:val="003117BB"/>
    <w:rsid w:val="00312899"/>
    <w:rsid w:val="0031435B"/>
    <w:rsid w:val="00321745"/>
    <w:rsid w:val="003229B3"/>
    <w:rsid w:val="00322B65"/>
    <w:rsid w:val="003236CA"/>
    <w:rsid w:val="00324C2E"/>
    <w:rsid w:val="0033011D"/>
    <w:rsid w:val="00330FF2"/>
    <w:rsid w:val="003327EA"/>
    <w:rsid w:val="0033466D"/>
    <w:rsid w:val="00334A9E"/>
    <w:rsid w:val="00335FE3"/>
    <w:rsid w:val="00340CE7"/>
    <w:rsid w:val="003437C9"/>
    <w:rsid w:val="00343FC9"/>
    <w:rsid w:val="00344FBC"/>
    <w:rsid w:val="00351D98"/>
    <w:rsid w:val="0035239A"/>
    <w:rsid w:val="003533EC"/>
    <w:rsid w:val="00354501"/>
    <w:rsid w:val="00357EBC"/>
    <w:rsid w:val="00360E71"/>
    <w:rsid w:val="003616EB"/>
    <w:rsid w:val="00363A3A"/>
    <w:rsid w:val="0036551F"/>
    <w:rsid w:val="00367098"/>
    <w:rsid w:val="00367719"/>
    <w:rsid w:val="00370BE3"/>
    <w:rsid w:val="003752C6"/>
    <w:rsid w:val="00383129"/>
    <w:rsid w:val="00385C18"/>
    <w:rsid w:val="00385DDB"/>
    <w:rsid w:val="00390143"/>
    <w:rsid w:val="003905C8"/>
    <w:rsid w:val="00391451"/>
    <w:rsid w:val="00393023"/>
    <w:rsid w:val="0039678B"/>
    <w:rsid w:val="003970B4"/>
    <w:rsid w:val="00397497"/>
    <w:rsid w:val="003A1520"/>
    <w:rsid w:val="003A5F13"/>
    <w:rsid w:val="003B095E"/>
    <w:rsid w:val="003B4359"/>
    <w:rsid w:val="003B571F"/>
    <w:rsid w:val="003B6CC8"/>
    <w:rsid w:val="003C27B8"/>
    <w:rsid w:val="003C3638"/>
    <w:rsid w:val="003D00E9"/>
    <w:rsid w:val="003D27E5"/>
    <w:rsid w:val="003D4BAF"/>
    <w:rsid w:val="003D509B"/>
    <w:rsid w:val="003D516C"/>
    <w:rsid w:val="003D63C5"/>
    <w:rsid w:val="003E1532"/>
    <w:rsid w:val="003E224B"/>
    <w:rsid w:val="003E31BB"/>
    <w:rsid w:val="003E6AA9"/>
    <w:rsid w:val="003E72CC"/>
    <w:rsid w:val="003F2CCC"/>
    <w:rsid w:val="003F5EC5"/>
    <w:rsid w:val="004037CA"/>
    <w:rsid w:val="004040AF"/>
    <w:rsid w:val="0040503B"/>
    <w:rsid w:val="00406F8E"/>
    <w:rsid w:val="00412B78"/>
    <w:rsid w:val="004172AD"/>
    <w:rsid w:val="004243A2"/>
    <w:rsid w:val="00425A95"/>
    <w:rsid w:val="00434496"/>
    <w:rsid w:val="00437930"/>
    <w:rsid w:val="00441857"/>
    <w:rsid w:val="0044490C"/>
    <w:rsid w:val="004467B1"/>
    <w:rsid w:val="0045693B"/>
    <w:rsid w:val="004604B4"/>
    <w:rsid w:val="00460F37"/>
    <w:rsid w:val="0046487B"/>
    <w:rsid w:val="0046500F"/>
    <w:rsid w:val="00466BD4"/>
    <w:rsid w:val="00471062"/>
    <w:rsid w:val="00474281"/>
    <w:rsid w:val="0047743F"/>
    <w:rsid w:val="00485F89"/>
    <w:rsid w:val="004969E1"/>
    <w:rsid w:val="00497429"/>
    <w:rsid w:val="00497869"/>
    <w:rsid w:val="004A0171"/>
    <w:rsid w:val="004A0976"/>
    <w:rsid w:val="004A0BA6"/>
    <w:rsid w:val="004A0E03"/>
    <w:rsid w:val="004A7DB1"/>
    <w:rsid w:val="004B0B2C"/>
    <w:rsid w:val="004B2532"/>
    <w:rsid w:val="004B344B"/>
    <w:rsid w:val="004C37FE"/>
    <w:rsid w:val="004C68E3"/>
    <w:rsid w:val="004D0F97"/>
    <w:rsid w:val="004D260E"/>
    <w:rsid w:val="004D4422"/>
    <w:rsid w:val="004D6A50"/>
    <w:rsid w:val="004D7EC1"/>
    <w:rsid w:val="004E55D3"/>
    <w:rsid w:val="004E5F0D"/>
    <w:rsid w:val="004E7B4C"/>
    <w:rsid w:val="004F752F"/>
    <w:rsid w:val="00501450"/>
    <w:rsid w:val="00501898"/>
    <w:rsid w:val="00501917"/>
    <w:rsid w:val="00502280"/>
    <w:rsid w:val="005027CD"/>
    <w:rsid w:val="00504C72"/>
    <w:rsid w:val="005136FD"/>
    <w:rsid w:val="00515E81"/>
    <w:rsid w:val="00517EE3"/>
    <w:rsid w:val="0052083A"/>
    <w:rsid w:val="0052414D"/>
    <w:rsid w:val="005263B9"/>
    <w:rsid w:val="00530498"/>
    <w:rsid w:val="0053082C"/>
    <w:rsid w:val="00533983"/>
    <w:rsid w:val="005433E7"/>
    <w:rsid w:val="00543595"/>
    <w:rsid w:val="0054570C"/>
    <w:rsid w:val="00546A0A"/>
    <w:rsid w:val="00547E67"/>
    <w:rsid w:val="005524F5"/>
    <w:rsid w:val="0055685E"/>
    <w:rsid w:val="00557CD8"/>
    <w:rsid w:val="005615F0"/>
    <w:rsid w:val="00561A5B"/>
    <w:rsid w:val="00562EF3"/>
    <w:rsid w:val="00570A58"/>
    <w:rsid w:val="005715CC"/>
    <w:rsid w:val="00572502"/>
    <w:rsid w:val="00574EF6"/>
    <w:rsid w:val="00577DEC"/>
    <w:rsid w:val="00581B06"/>
    <w:rsid w:val="0058240E"/>
    <w:rsid w:val="00585D5C"/>
    <w:rsid w:val="00591AAB"/>
    <w:rsid w:val="00596880"/>
    <w:rsid w:val="005A15BE"/>
    <w:rsid w:val="005A2CD1"/>
    <w:rsid w:val="005A308A"/>
    <w:rsid w:val="005A5E3E"/>
    <w:rsid w:val="005B16B7"/>
    <w:rsid w:val="005B3054"/>
    <w:rsid w:val="005B5D39"/>
    <w:rsid w:val="005B66B0"/>
    <w:rsid w:val="005C03D1"/>
    <w:rsid w:val="005C3B4C"/>
    <w:rsid w:val="005C7F01"/>
    <w:rsid w:val="005D1278"/>
    <w:rsid w:val="005D3931"/>
    <w:rsid w:val="005D581F"/>
    <w:rsid w:val="005E1706"/>
    <w:rsid w:val="005E1DB0"/>
    <w:rsid w:val="005E20CD"/>
    <w:rsid w:val="005E2D35"/>
    <w:rsid w:val="005E3DA8"/>
    <w:rsid w:val="005E4020"/>
    <w:rsid w:val="005E5877"/>
    <w:rsid w:val="005F5D61"/>
    <w:rsid w:val="0060174C"/>
    <w:rsid w:val="00602123"/>
    <w:rsid w:val="006039BD"/>
    <w:rsid w:val="00606100"/>
    <w:rsid w:val="006079F1"/>
    <w:rsid w:val="00611D88"/>
    <w:rsid w:val="00611FA0"/>
    <w:rsid w:val="0061236A"/>
    <w:rsid w:val="00612E99"/>
    <w:rsid w:val="00615DD2"/>
    <w:rsid w:val="00616C67"/>
    <w:rsid w:val="00620C37"/>
    <w:rsid w:val="006217CA"/>
    <w:rsid w:val="006251A9"/>
    <w:rsid w:val="00625346"/>
    <w:rsid w:val="00626633"/>
    <w:rsid w:val="0063069C"/>
    <w:rsid w:val="00631595"/>
    <w:rsid w:val="006315F0"/>
    <w:rsid w:val="006329E2"/>
    <w:rsid w:val="006372A4"/>
    <w:rsid w:val="00640FB3"/>
    <w:rsid w:val="0064450F"/>
    <w:rsid w:val="0064624F"/>
    <w:rsid w:val="00646AC5"/>
    <w:rsid w:val="006555AF"/>
    <w:rsid w:val="00655F50"/>
    <w:rsid w:val="006602BA"/>
    <w:rsid w:val="00665399"/>
    <w:rsid w:val="0066769C"/>
    <w:rsid w:val="00674862"/>
    <w:rsid w:val="00681A73"/>
    <w:rsid w:val="00683832"/>
    <w:rsid w:val="00687CE1"/>
    <w:rsid w:val="00691919"/>
    <w:rsid w:val="00691F13"/>
    <w:rsid w:val="006964FB"/>
    <w:rsid w:val="006A04DF"/>
    <w:rsid w:val="006A15DE"/>
    <w:rsid w:val="006A5D44"/>
    <w:rsid w:val="006B0547"/>
    <w:rsid w:val="006B1FCD"/>
    <w:rsid w:val="006B3B62"/>
    <w:rsid w:val="006B6B3F"/>
    <w:rsid w:val="006B6EFC"/>
    <w:rsid w:val="006C09AD"/>
    <w:rsid w:val="006C5CB2"/>
    <w:rsid w:val="006D1110"/>
    <w:rsid w:val="006D250E"/>
    <w:rsid w:val="006D5632"/>
    <w:rsid w:val="006D6ACC"/>
    <w:rsid w:val="006E0DA8"/>
    <w:rsid w:val="006E3DE9"/>
    <w:rsid w:val="006E7D76"/>
    <w:rsid w:val="006F1C37"/>
    <w:rsid w:val="006F343E"/>
    <w:rsid w:val="006F4179"/>
    <w:rsid w:val="006F7EA5"/>
    <w:rsid w:val="007022DC"/>
    <w:rsid w:val="00702ECF"/>
    <w:rsid w:val="00704BD8"/>
    <w:rsid w:val="00707509"/>
    <w:rsid w:val="007102FD"/>
    <w:rsid w:val="00715C65"/>
    <w:rsid w:val="0071725B"/>
    <w:rsid w:val="00720A35"/>
    <w:rsid w:val="007234FE"/>
    <w:rsid w:val="0072406C"/>
    <w:rsid w:val="00724CD1"/>
    <w:rsid w:val="00731BA6"/>
    <w:rsid w:val="007321F5"/>
    <w:rsid w:val="00732C41"/>
    <w:rsid w:val="007346BA"/>
    <w:rsid w:val="007369FA"/>
    <w:rsid w:val="007374E7"/>
    <w:rsid w:val="00742561"/>
    <w:rsid w:val="00742D45"/>
    <w:rsid w:val="007452A6"/>
    <w:rsid w:val="00747660"/>
    <w:rsid w:val="00750524"/>
    <w:rsid w:val="0075127E"/>
    <w:rsid w:val="00765DC2"/>
    <w:rsid w:val="0076738D"/>
    <w:rsid w:val="0077083D"/>
    <w:rsid w:val="00773ACD"/>
    <w:rsid w:val="00773E13"/>
    <w:rsid w:val="007746DB"/>
    <w:rsid w:val="00775399"/>
    <w:rsid w:val="0077545F"/>
    <w:rsid w:val="00776F94"/>
    <w:rsid w:val="00782A5D"/>
    <w:rsid w:val="00785DD1"/>
    <w:rsid w:val="00793444"/>
    <w:rsid w:val="0079467D"/>
    <w:rsid w:val="007A6E69"/>
    <w:rsid w:val="007A749D"/>
    <w:rsid w:val="007A7ABA"/>
    <w:rsid w:val="007B4310"/>
    <w:rsid w:val="007B4E0E"/>
    <w:rsid w:val="007B6FA0"/>
    <w:rsid w:val="007C1297"/>
    <w:rsid w:val="007C14DD"/>
    <w:rsid w:val="007C3A43"/>
    <w:rsid w:val="007C50B2"/>
    <w:rsid w:val="007C76BC"/>
    <w:rsid w:val="007C7E0B"/>
    <w:rsid w:val="007D0F98"/>
    <w:rsid w:val="007D34CA"/>
    <w:rsid w:val="007D5960"/>
    <w:rsid w:val="007D66F7"/>
    <w:rsid w:val="007D6789"/>
    <w:rsid w:val="007D69B7"/>
    <w:rsid w:val="007E1228"/>
    <w:rsid w:val="007E143D"/>
    <w:rsid w:val="007E7229"/>
    <w:rsid w:val="007E741A"/>
    <w:rsid w:val="007E7BB4"/>
    <w:rsid w:val="007F3A1A"/>
    <w:rsid w:val="007F63B1"/>
    <w:rsid w:val="00800C55"/>
    <w:rsid w:val="0080133E"/>
    <w:rsid w:val="00801D13"/>
    <w:rsid w:val="00804883"/>
    <w:rsid w:val="00805153"/>
    <w:rsid w:val="00805AC0"/>
    <w:rsid w:val="008068E0"/>
    <w:rsid w:val="00806EE2"/>
    <w:rsid w:val="00813F7F"/>
    <w:rsid w:val="00814072"/>
    <w:rsid w:val="00824EF1"/>
    <w:rsid w:val="008276F5"/>
    <w:rsid w:val="00830804"/>
    <w:rsid w:val="00832B2E"/>
    <w:rsid w:val="0083421E"/>
    <w:rsid w:val="00837217"/>
    <w:rsid w:val="00846562"/>
    <w:rsid w:val="00853243"/>
    <w:rsid w:val="00860C5D"/>
    <w:rsid w:val="008648D6"/>
    <w:rsid w:val="00864DB1"/>
    <w:rsid w:val="0086703D"/>
    <w:rsid w:val="00870E82"/>
    <w:rsid w:val="00876918"/>
    <w:rsid w:val="008862FC"/>
    <w:rsid w:val="00886848"/>
    <w:rsid w:val="00886D8F"/>
    <w:rsid w:val="00887419"/>
    <w:rsid w:val="0089236C"/>
    <w:rsid w:val="00896A85"/>
    <w:rsid w:val="008A117C"/>
    <w:rsid w:val="008A2E27"/>
    <w:rsid w:val="008A4266"/>
    <w:rsid w:val="008A4CF3"/>
    <w:rsid w:val="008A69B5"/>
    <w:rsid w:val="008B1684"/>
    <w:rsid w:val="008B2D67"/>
    <w:rsid w:val="008B3926"/>
    <w:rsid w:val="008B39C0"/>
    <w:rsid w:val="008B4019"/>
    <w:rsid w:val="008B40A6"/>
    <w:rsid w:val="008B4640"/>
    <w:rsid w:val="008C37D5"/>
    <w:rsid w:val="008D2562"/>
    <w:rsid w:val="008D39F3"/>
    <w:rsid w:val="008D43D8"/>
    <w:rsid w:val="008D4715"/>
    <w:rsid w:val="008D5D6D"/>
    <w:rsid w:val="008E1E81"/>
    <w:rsid w:val="008E2C72"/>
    <w:rsid w:val="008E39D1"/>
    <w:rsid w:val="008E7E07"/>
    <w:rsid w:val="008F1681"/>
    <w:rsid w:val="008F306C"/>
    <w:rsid w:val="008F3992"/>
    <w:rsid w:val="008F55D6"/>
    <w:rsid w:val="00900CE7"/>
    <w:rsid w:val="009034DB"/>
    <w:rsid w:val="009038DC"/>
    <w:rsid w:val="00911CAD"/>
    <w:rsid w:val="00914B50"/>
    <w:rsid w:val="009156F8"/>
    <w:rsid w:val="009214AE"/>
    <w:rsid w:val="009300ED"/>
    <w:rsid w:val="00931CAC"/>
    <w:rsid w:val="00934878"/>
    <w:rsid w:val="009355B9"/>
    <w:rsid w:val="00937E53"/>
    <w:rsid w:val="00940AEF"/>
    <w:rsid w:val="00942CE7"/>
    <w:rsid w:val="00945934"/>
    <w:rsid w:val="00947068"/>
    <w:rsid w:val="0094740C"/>
    <w:rsid w:val="00956C23"/>
    <w:rsid w:val="0096318D"/>
    <w:rsid w:val="00963BC4"/>
    <w:rsid w:val="009651A1"/>
    <w:rsid w:val="009666B2"/>
    <w:rsid w:val="00967F0D"/>
    <w:rsid w:val="0097420E"/>
    <w:rsid w:val="009747BA"/>
    <w:rsid w:val="00976305"/>
    <w:rsid w:val="00977245"/>
    <w:rsid w:val="0097756E"/>
    <w:rsid w:val="00984EC1"/>
    <w:rsid w:val="009877C4"/>
    <w:rsid w:val="009939D2"/>
    <w:rsid w:val="00994BCA"/>
    <w:rsid w:val="009A0C03"/>
    <w:rsid w:val="009A3CF1"/>
    <w:rsid w:val="009A486C"/>
    <w:rsid w:val="009A59DC"/>
    <w:rsid w:val="009A6C14"/>
    <w:rsid w:val="009A7FA3"/>
    <w:rsid w:val="009B02FE"/>
    <w:rsid w:val="009B1CC2"/>
    <w:rsid w:val="009B501D"/>
    <w:rsid w:val="009B5CF6"/>
    <w:rsid w:val="009B5E9C"/>
    <w:rsid w:val="009C1A86"/>
    <w:rsid w:val="009C277B"/>
    <w:rsid w:val="009C3819"/>
    <w:rsid w:val="009C3828"/>
    <w:rsid w:val="009D3090"/>
    <w:rsid w:val="009D5CDE"/>
    <w:rsid w:val="009D7416"/>
    <w:rsid w:val="009E1B03"/>
    <w:rsid w:val="009E293C"/>
    <w:rsid w:val="009E2E93"/>
    <w:rsid w:val="009E4113"/>
    <w:rsid w:val="009E4B0B"/>
    <w:rsid w:val="009E6D94"/>
    <w:rsid w:val="009F10E6"/>
    <w:rsid w:val="009F5A5B"/>
    <w:rsid w:val="00A04FAC"/>
    <w:rsid w:val="00A05C5F"/>
    <w:rsid w:val="00A10CA1"/>
    <w:rsid w:val="00A12F68"/>
    <w:rsid w:val="00A13BB8"/>
    <w:rsid w:val="00A15098"/>
    <w:rsid w:val="00A216BA"/>
    <w:rsid w:val="00A21905"/>
    <w:rsid w:val="00A229FD"/>
    <w:rsid w:val="00A22DC5"/>
    <w:rsid w:val="00A32A89"/>
    <w:rsid w:val="00A33174"/>
    <w:rsid w:val="00A35AE1"/>
    <w:rsid w:val="00A372A8"/>
    <w:rsid w:val="00A40CB3"/>
    <w:rsid w:val="00A513FD"/>
    <w:rsid w:val="00A516EE"/>
    <w:rsid w:val="00A577D1"/>
    <w:rsid w:val="00A6133E"/>
    <w:rsid w:val="00A624F4"/>
    <w:rsid w:val="00A72D85"/>
    <w:rsid w:val="00A73566"/>
    <w:rsid w:val="00A75831"/>
    <w:rsid w:val="00A76214"/>
    <w:rsid w:val="00A82727"/>
    <w:rsid w:val="00A83347"/>
    <w:rsid w:val="00A83798"/>
    <w:rsid w:val="00A86B52"/>
    <w:rsid w:val="00A938F4"/>
    <w:rsid w:val="00A97E15"/>
    <w:rsid w:val="00AA5063"/>
    <w:rsid w:val="00AA62DC"/>
    <w:rsid w:val="00AA75A7"/>
    <w:rsid w:val="00AB49D7"/>
    <w:rsid w:val="00AB6EF4"/>
    <w:rsid w:val="00AC0372"/>
    <w:rsid w:val="00AC46D4"/>
    <w:rsid w:val="00AC67EC"/>
    <w:rsid w:val="00AC6D54"/>
    <w:rsid w:val="00AD1619"/>
    <w:rsid w:val="00AD4DB9"/>
    <w:rsid w:val="00AD5805"/>
    <w:rsid w:val="00AD58DB"/>
    <w:rsid w:val="00AE5058"/>
    <w:rsid w:val="00AE669F"/>
    <w:rsid w:val="00AE6B36"/>
    <w:rsid w:val="00AE7D12"/>
    <w:rsid w:val="00AF3328"/>
    <w:rsid w:val="00AF3FD8"/>
    <w:rsid w:val="00AF64A8"/>
    <w:rsid w:val="00B018CD"/>
    <w:rsid w:val="00B02F24"/>
    <w:rsid w:val="00B0747A"/>
    <w:rsid w:val="00B10AA8"/>
    <w:rsid w:val="00B1108A"/>
    <w:rsid w:val="00B11958"/>
    <w:rsid w:val="00B15D67"/>
    <w:rsid w:val="00B20BA6"/>
    <w:rsid w:val="00B233F5"/>
    <w:rsid w:val="00B25525"/>
    <w:rsid w:val="00B27090"/>
    <w:rsid w:val="00B31547"/>
    <w:rsid w:val="00B32E60"/>
    <w:rsid w:val="00B41AB7"/>
    <w:rsid w:val="00B4322F"/>
    <w:rsid w:val="00B44963"/>
    <w:rsid w:val="00B460DC"/>
    <w:rsid w:val="00B468AA"/>
    <w:rsid w:val="00B46903"/>
    <w:rsid w:val="00B52C0F"/>
    <w:rsid w:val="00B554C8"/>
    <w:rsid w:val="00B55CFD"/>
    <w:rsid w:val="00B63B25"/>
    <w:rsid w:val="00B66C6E"/>
    <w:rsid w:val="00B744C9"/>
    <w:rsid w:val="00B77BFA"/>
    <w:rsid w:val="00B807FD"/>
    <w:rsid w:val="00B825E8"/>
    <w:rsid w:val="00B865C0"/>
    <w:rsid w:val="00B866A4"/>
    <w:rsid w:val="00B93E26"/>
    <w:rsid w:val="00B9450E"/>
    <w:rsid w:val="00BA0391"/>
    <w:rsid w:val="00BA153E"/>
    <w:rsid w:val="00BA3091"/>
    <w:rsid w:val="00BA36CA"/>
    <w:rsid w:val="00BB0514"/>
    <w:rsid w:val="00BB072E"/>
    <w:rsid w:val="00BB6308"/>
    <w:rsid w:val="00BC0163"/>
    <w:rsid w:val="00BC183F"/>
    <w:rsid w:val="00BC2614"/>
    <w:rsid w:val="00BC768A"/>
    <w:rsid w:val="00BC7ECD"/>
    <w:rsid w:val="00BD1D15"/>
    <w:rsid w:val="00BD705B"/>
    <w:rsid w:val="00BE10FE"/>
    <w:rsid w:val="00BE4420"/>
    <w:rsid w:val="00BE59CE"/>
    <w:rsid w:val="00BE6092"/>
    <w:rsid w:val="00BE64B6"/>
    <w:rsid w:val="00BF1328"/>
    <w:rsid w:val="00BF3C4F"/>
    <w:rsid w:val="00BF7114"/>
    <w:rsid w:val="00C01B38"/>
    <w:rsid w:val="00C02517"/>
    <w:rsid w:val="00C026A2"/>
    <w:rsid w:val="00C04689"/>
    <w:rsid w:val="00C04B29"/>
    <w:rsid w:val="00C0592D"/>
    <w:rsid w:val="00C072C1"/>
    <w:rsid w:val="00C07EBC"/>
    <w:rsid w:val="00C10113"/>
    <w:rsid w:val="00C14D8D"/>
    <w:rsid w:val="00C1645E"/>
    <w:rsid w:val="00C16C6C"/>
    <w:rsid w:val="00C170B3"/>
    <w:rsid w:val="00C258DE"/>
    <w:rsid w:val="00C258F3"/>
    <w:rsid w:val="00C25B1D"/>
    <w:rsid w:val="00C25DDF"/>
    <w:rsid w:val="00C273DA"/>
    <w:rsid w:val="00C27557"/>
    <w:rsid w:val="00C31F1F"/>
    <w:rsid w:val="00C32C8D"/>
    <w:rsid w:val="00C335B2"/>
    <w:rsid w:val="00C34E4B"/>
    <w:rsid w:val="00C35609"/>
    <w:rsid w:val="00C35AA4"/>
    <w:rsid w:val="00C36597"/>
    <w:rsid w:val="00C416C1"/>
    <w:rsid w:val="00C4715B"/>
    <w:rsid w:val="00C50B9B"/>
    <w:rsid w:val="00C50EAE"/>
    <w:rsid w:val="00C5230C"/>
    <w:rsid w:val="00C53951"/>
    <w:rsid w:val="00C54F88"/>
    <w:rsid w:val="00C56818"/>
    <w:rsid w:val="00C56EA1"/>
    <w:rsid w:val="00C6036C"/>
    <w:rsid w:val="00C61D40"/>
    <w:rsid w:val="00C6333B"/>
    <w:rsid w:val="00C65470"/>
    <w:rsid w:val="00C716C2"/>
    <w:rsid w:val="00C7332D"/>
    <w:rsid w:val="00C75F2D"/>
    <w:rsid w:val="00C82283"/>
    <w:rsid w:val="00C82BD8"/>
    <w:rsid w:val="00C8358D"/>
    <w:rsid w:val="00C84A66"/>
    <w:rsid w:val="00C948A5"/>
    <w:rsid w:val="00CA1BD9"/>
    <w:rsid w:val="00CA29F8"/>
    <w:rsid w:val="00CA35C4"/>
    <w:rsid w:val="00CA3AD6"/>
    <w:rsid w:val="00CA5BF4"/>
    <w:rsid w:val="00CB1885"/>
    <w:rsid w:val="00CB7DF8"/>
    <w:rsid w:val="00CC04CF"/>
    <w:rsid w:val="00CC58EC"/>
    <w:rsid w:val="00CC5E18"/>
    <w:rsid w:val="00CC69B3"/>
    <w:rsid w:val="00CC6EB0"/>
    <w:rsid w:val="00CD2888"/>
    <w:rsid w:val="00CD6301"/>
    <w:rsid w:val="00CD6916"/>
    <w:rsid w:val="00CE4CDE"/>
    <w:rsid w:val="00CE744D"/>
    <w:rsid w:val="00CF2A56"/>
    <w:rsid w:val="00CF2F18"/>
    <w:rsid w:val="00CF4257"/>
    <w:rsid w:val="00CF7034"/>
    <w:rsid w:val="00CF737F"/>
    <w:rsid w:val="00D03CE3"/>
    <w:rsid w:val="00D049A3"/>
    <w:rsid w:val="00D070F7"/>
    <w:rsid w:val="00D073DD"/>
    <w:rsid w:val="00D10EB6"/>
    <w:rsid w:val="00D11DDE"/>
    <w:rsid w:val="00D25EA3"/>
    <w:rsid w:val="00D26B58"/>
    <w:rsid w:val="00D33FB1"/>
    <w:rsid w:val="00D363FD"/>
    <w:rsid w:val="00D407C2"/>
    <w:rsid w:val="00D46F56"/>
    <w:rsid w:val="00D46FF5"/>
    <w:rsid w:val="00D51621"/>
    <w:rsid w:val="00D5308E"/>
    <w:rsid w:val="00D60254"/>
    <w:rsid w:val="00D6097D"/>
    <w:rsid w:val="00D62484"/>
    <w:rsid w:val="00D63499"/>
    <w:rsid w:val="00D645E9"/>
    <w:rsid w:val="00D66AFE"/>
    <w:rsid w:val="00D67D1A"/>
    <w:rsid w:val="00D74910"/>
    <w:rsid w:val="00D75833"/>
    <w:rsid w:val="00D760B3"/>
    <w:rsid w:val="00D7652B"/>
    <w:rsid w:val="00D77870"/>
    <w:rsid w:val="00D77CAB"/>
    <w:rsid w:val="00D8355F"/>
    <w:rsid w:val="00D84595"/>
    <w:rsid w:val="00D92E05"/>
    <w:rsid w:val="00DA1158"/>
    <w:rsid w:val="00DA2FD0"/>
    <w:rsid w:val="00DA53F0"/>
    <w:rsid w:val="00DA5ABD"/>
    <w:rsid w:val="00DA7281"/>
    <w:rsid w:val="00DA7C3B"/>
    <w:rsid w:val="00DB017A"/>
    <w:rsid w:val="00DB1A19"/>
    <w:rsid w:val="00DB20A2"/>
    <w:rsid w:val="00DB6844"/>
    <w:rsid w:val="00DB6900"/>
    <w:rsid w:val="00DC0B32"/>
    <w:rsid w:val="00DC2388"/>
    <w:rsid w:val="00DC2A81"/>
    <w:rsid w:val="00DE0AB9"/>
    <w:rsid w:val="00DE1A61"/>
    <w:rsid w:val="00DE4B5D"/>
    <w:rsid w:val="00DF2902"/>
    <w:rsid w:val="00E01BCF"/>
    <w:rsid w:val="00E030F4"/>
    <w:rsid w:val="00E05EC1"/>
    <w:rsid w:val="00E077F8"/>
    <w:rsid w:val="00E07D2B"/>
    <w:rsid w:val="00E109EE"/>
    <w:rsid w:val="00E11399"/>
    <w:rsid w:val="00E11E4C"/>
    <w:rsid w:val="00E134AB"/>
    <w:rsid w:val="00E13D39"/>
    <w:rsid w:val="00E149E9"/>
    <w:rsid w:val="00E15B2E"/>
    <w:rsid w:val="00E2017A"/>
    <w:rsid w:val="00E24BC1"/>
    <w:rsid w:val="00E27C83"/>
    <w:rsid w:val="00E33471"/>
    <w:rsid w:val="00E359B5"/>
    <w:rsid w:val="00E5394D"/>
    <w:rsid w:val="00E551DB"/>
    <w:rsid w:val="00E553E1"/>
    <w:rsid w:val="00E6588F"/>
    <w:rsid w:val="00E66DE2"/>
    <w:rsid w:val="00E733AD"/>
    <w:rsid w:val="00E81AB1"/>
    <w:rsid w:val="00E82DFC"/>
    <w:rsid w:val="00E83EB3"/>
    <w:rsid w:val="00E8458B"/>
    <w:rsid w:val="00E87F70"/>
    <w:rsid w:val="00E9002F"/>
    <w:rsid w:val="00E900B6"/>
    <w:rsid w:val="00E90280"/>
    <w:rsid w:val="00E92965"/>
    <w:rsid w:val="00E94A19"/>
    <w:rsid w:val="00EA23D5"/>
    <w:rsid w:val="00EA3CC5"/>
    <w:rsid w:val="00EA7CAD"/>
    <w:rsid w:val="00EB1C44"/>
    <w:rsid w:val="00EB2674"/>
    <w:rsid w:val="00EB2C95"/>
    <w:rsid w:val="00EB419A"/>
    <w:rsid w:val="00EB4647"/>
    <w:rsid w:val="00EB4BC2"/>
    <w:rsid w:val="00EB56FD"/>
    <w:rsid w:val="00EB774B"/>
    <w:rsid w:val="00EC486C"/>
    <w:rsid w:val="00EC6259"/>
    <w:rsid w:val="00EC69D7"/>
    <w:rsid w:val="00ED041E"/>
    <w:rsid w:val="00ED1C00"/>
    <w:rsid w:val="00ED65E4"/>
    <w:rsid w:val="00ED6877"/>
    <w:rsid w:val="00EE13FC"/>
    <w:rsid w:val="00EE1771"/>
    <w:rsid w:val="00EE1B47"/>
    <w:rsid w:val="00EE2734"/>
    <w:rsid w:val="00EE6277"/>
    <w:rsid w:val="00EE72AF"/>
    <w:rsid w:val="00EF0BD3"/>
    <w:rsid w:val="00EF5374"/>
    <w:rsid w:val="00F03DFA"/>
    <w:rsid w:val="00F05430"/>
    <w:rsid w:val="00F05BB0"/>
    <w:rsid w:val="00F065A3"/>
    <w:rsid w:val="00F073B1"/>
    <w:rsid w:val="00F102C5"/>
    <w:rsid w:val="00F1248F"/>
    <w:rsid w:val="00F153E6"/>
    <w:rsid w:val="00F17FC4"/>
    <w:rsid w:val="00F2180E"/>
    <w:rsid w:val="00F22C9F"/>
    <w:rsid w:val="00F22E22"/>
    <w:rsid w:val="00F313FF"/>
    <w:rsid w:val="00F326F9"/>
    <w:rsid w:val="00F33CD5"/>
    <w:rsid w:val="00F35941"/>
    <w:rsid w:val="00F37309"/>
    <w:rsid w:val="00F37A55"/>
    <w:rsid w:val="00F418F8"/>
    <w:rsid w:val="00F43FC5"/>
    <w:rsid w:val="00F45E29"/>
    <w:rsid w:val="00F542DD"/>
    <w:rsid w:val="00F5636E"/>
    <w:rsid w:val="00F579C6"/>
    <w:rsid w:val="00F63F6A"/>
    <w:rsid w:val="00F650EF"/>
    <w:rsid w:val="00F662BE"/>
    <w:rsid w:val="00F66A2E"/>
    <w:rsid w:val="00F66C76"/>
    <w:rsid w:val="00F73D69"/>
    <w:rsid w:val="00F758CD"/>
    <w:rsid w:val="00F75E55"/>
    <w:rsid w:val="00F77B01"/>
    <w:rsid w:val="00F80219"/>
    <w:rsid w:val="00F80B9B"/>
    <w:rsid w:val="00F834FA"/>
    <w:rsid w:val="00F846C5"/>
    <w:rsid w:val="00F85F42"/>
    <w:rsid w:val="00F863E0"/>
    <w:rsid w:val="00F865B8"/>
    <w:rsid w:val="00F9212A"/>
    <w:rsid w:val="00F931C8"/>
    <w:rsid w:val="00F97703"/>
    <w:rsid w:val="00FA2B21"/>
    <w:rsid w:val="00FA31F1"/>
    <w:rsid w:val="00FA79C8"/>
    <w:rsid w:val="00FB4EE7"/>
    <w:rsid w:val="00FC0702"/>
    <w:rsid w:val="00FC2919"/>
    <w:rsid w:val="00FC4B0E"/>
    <w:rsid w:val="00FD0535"/>
    <w:rsid w:val="00FD080D"/>
    <w:rsid w:val="00FD3CCE"/>
    <w:rsid w:val="00FD604F"/>
    <w:rsid w:val="00FE048F"/>
    <w:rsid w:val="00FF1995"/>
    <w:rsid w:val="00FF1DD6"/>
    <w:rsid w:val="00FF53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860500"/>
  <w15:chartTrackingRefBased/>
  <w15:docId w15:val="{92A7E602-30CE-4EB4-BB91-8BED80714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302"/>
    <w:rPr>
      <w:rFonts w:ascii="Brown-Light" w:hAnsi="Brown-Light"/>
      <w:color w:val="002E4A"/>
    </w:rPr>
  </w:style>
  <w:style w:type="paragraph" w:styleId="Titre1">
    <w:name w:val="heading 1"/>
    <w:basedOn w:val="Normal"/>
    <w:next w:val="Normal"/>
    <w:link w:val="Titre1Car"/>
    <w:uiPriority w:val="9"/>
    <w:qFormat/>
    <w:rsid w:val="00DC0B32"/>
    <w:pPr>
      <w:keepNext/>
      <w:keepLines/>
      <w:pageBreakBefore/>
      <w:numPr>
        <w:numId w:val="3"/>
      </w:numPr>
      <w:pBdr>
        <w:bottom w:val="single" w:sz="8" w:space="5" w:color="4F81BD"/>
      </w:pBdr>
      <w:tabs>
        <w:tab w:val="left" w:pos="9639"/>
      </w:tabs>
      <w:spacing w:before="400" w:after="300"/>
      <w:jc w:val="both"/>
      <w:outlineLvl w:val="0"/>
    </w:pPr>
    <w:rPr>
      <w:rFonts w:eastAsiaTheme="majorEastAsia" w:cstheme="majorBidi"/>
      <w:bCs/>
      <w:color w:val="001023"/>
      <w:sz w:val="44"/>
      <w:szCs w:val="28"/>
    </w:rPr>
  </w:style>
  <w:style w:type="paragraph" w:styleId="Titre2">
    <w:name w:val="heading 2"/>
    <w:basedOn w:val="Normal"/>
    <w:next w:val="Normal"/>
    <w:link w:val="Titre2Car"/>
    <w:uiPriority w:val="9"/>
    <w:unhideWhenUsed/>
    <w:qFormat/>
    <w:rsid w:val="00DC0B32"/>
    <w:pPr>
      <w:keepNext/>
      <w:keepLines/>
      <w:numPr>
        <w:ilvl w:val="1"/>
        <w:numId w:val="3"/>
      </w:numPr>
      <w:spacing w:before="300" w:after="200"/>
      <w:ind w:left="1275"/>
      <w:outlineLvl w:val="1"/>
    </w:pPr>
    <w:rPr>
      <w:rFonts w:eastAsiaTheme="majorEastAsia" w:cstheme="majorBidi"/>
      <w:bCs/>
      <w:color w:val="001023"/>
      <w:sz w:val="38"/>
      <w:szCs w:val="26"/>
    </w:rPr>
  </w:style>
  <w:style w:type="paragraph" w:styleId="Titre3">
    <w:name w:val="heading 3"/>
    <w:basedOn w:val="Normal"/>
    <w:next w:val="Normal"/>
    <w:link w:val="Titre3Car"/>
    <w:uiPriority w:val="9"/>
    <w:unhideWhenUsed/>
    <w:qFormat/>
    <w:rsid w:val="0033466D"/>
    <w:pPr>
      <w:keepNext/>
      <w:keepLines/>
      <w:numPr>
        <w:ilvl w:val="2"/>
        <w:numId w:val="3"/>
      </w:numPr>
      <w:spacing w:before="240" w:after="140"/>
      <w:outlineLvl w:val="2"/>
    </w:pPr>
    <w:rPr>
      <w:rFonts w:eastAsiaTheme="majorEastAsia" w:cstheme="majorBidi"/>
      <w:bCs/>
      <w:color w:val="001023"/>
      <w:sz w:val="32"/>
      <w:szCs w:val="22"/>
    </w:rPr>
  </w:style>
  <w:style w:type="paragraph" w:styleId="Titre4">
    <w:name w:val="heading 4"/>
    <w:basedOn w:val="Normal"/>
    <w:next w:val="Normal"/>
    <w:link w:val="Titre4Car"/>
    <w:uiPriority w:val="9"/>
    <w:unhideWhenUsed/>
    <w:qFormat/>
    <w:rsid w:val="009747BA"/>
    <w:pPr>
      <w:keepNext/>
      <w:keepLines/>
      <w:numPr>
        <w:ilvl w:val="3"/>
        <w:numId w:val="3"/>
      </w:numPr>
      <w:spacing w:before="160" w:after="60"/>
      <w:outlineLvl w:val="3"/>
    </w:pPr>
    <w:rPr>
      <w:rFonts w:ascii="Arial" w:eastAsiaTheme="majorEastAsia" w:hAnsi="Arial" w:cstheme="majorBidi"/>
      <w:bCs/>
      <w:i/>
      <w:iCs/>
      <w:color w:val="4472C4" w:themeColor="accent1"/>
      <w:sz w:val="28"/>
      <w:szCs w:val="22"/>
    </w:rPr>
  </w:style>
  <w:style w:type="paragraph" w:styleId="Titre5">
    <w:name w:val="heading 5"/>
    <w:basedOn w:val="Normal"/>
    <w:next w:val="Normal"/>
    <w:link w:val="Titre5Car"/>
    <w:uiPriority w:val="9"/>
    <w:semiHidden/>
    <w:unhideWhenUsed/>
    <w:qFormat/>
    <w:rsid w:val="009747BA"/>
    <w:pPr>
      <w:keepNext/>
      <w:keepLines/>
      <w:numPr>
        <w:ilvl w:val="4"/>
        <w:numId w:val="1"/>
      </w:numPr>
      <w:spacing w:before="200" w:line="276" w:lineRule="auto"/>
      <w:outlineLvl w:val="4"/>
    </w:pPr>
    <w:rPr>
      <w:rFonts w:asciiTheme="majorHAnsi" w:eastAsiaTheme="majorEastAsia" w:hAnsiTheme="majorHAnsi" w:cstheme="majorBidi"/>
      <w:color w:val="1F3763" w:themeColor="accent1" w:themeShade="7F"/>
      <w:sz w:val="20"/>
      <w:szCs w:val="22"/>
    </w:rPr>
  </w:style>
  <w:style w:type="paragraph" w:styleId="Titre6">
    <w:name w:val="heading 6"/>
    <w:basedOn w:val="Normal"/>
    <w:next w:val="Normal"/>
    <w:link w:val="Titre6Car"/>
    <w:uiPriority w:val="9"/>
    <w:semiHidden/>
    <w:unhideWhenUsed/>
    <w:qFormat/>
    <w:rsid w:val="009747BA"/>
    <w:pPr>
      <w:keepNext/>
      <w:keepLines/>
      <w:numPr>
        <w:ilvl w:val="5"/>
        <w:numId w:val="1"/>
      </w:numPr>
      <w:spacing w:before="200" w:line="276" w:lineRule="auto"/>
      <w:outlineLvl w:val="5"/>
    </w:pPr>
    <w:rPr>
      <w:rFonts w:asciiTheme="majorHAnsi" w:eastAsiaTheme="majorEastAsia" w:hAnsiTheme="majorHAnsi" w:cstheme="majorBidi"/>
      <w:i/>
      <w:iCs/>
      <w:color w:val="1F3763" w:themeColor="accent1" w:themeShade="7F"/>
      <w:sz w:val="20"/>
      <w:szCs w:val="22"/>
    </w:rPr>
  </w:style>
  <w:style w:type="paragraph" w:styleId="Titre7">
    <w:name w:val="heading 7"/>
    <w:basedOn w:val="Normal"/>
    <w:next w:val="Normal"/>
    <w:link w:val="Titre7Car"/>
    <w:uiPriority w:val="9"/>
    <w:semiHidden/>
    <w:unhideWhenUsed/>
    <w:qFormat/>
    <w:rsid w:val="009747BA"/>
    <w:pPr>
      <w:keepNext/>
      <w:keepLines/>
      <w:numPr>
        <w:ilvl w:val="6"/>
        <w:numId w:val="1"/>
      </w:numPr>
      <w:spacing w:before="200" w:line="276" w:lineRule="auto"/>
      <w:outlineLvl w:val="6"/>
    </w:pPr>
    <w:rPr>
      <w:rFonts w:asciiTheme="majorHAnsi" w:eastAsiaTheme="majorEastAsia" w:hAnsiTheme="majorHAnsi" w:cstheme="majorBidi"/>
      <w:i/>
      <w:iCs/>
      <w:color w:val="404040" w:themeColor="text1" w:themeTint="BF"/>
      <w:sz w:val="20"/>
      <w:szCs w:val="22"/>
    </w:rPr>
  </w:style>
  <w:style w:type="paragraph" w:styleId="Titre8">
    <w:name w:val="heading 8"/>
    <w:basedOn w:val="Normal"/>
    <w:next w:val="Normal"/>
    <w:link w:val="Titre8Car"/>
    <w:uiPriority w:val="9"/>
    <w:semiHidden/>
    <w:unhideWhenUsed/>
    <w:qFormat/>
    <w:rsid w:val="009747BA"/>
    <w:pPr>
      <w:keepNext/>
      <w:keepLines/>
      <w:numPr>
        <w:ilvl w:val="7"/>
        <w:numId w:val="1"/>
      </w:numPr>
      <w:spacing w:before="200" w:line="276" w:lineRule="auto"/>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9747BA"/>
    <w:pPr>
      <w:keepNext/>
      <w:keepLines/>
      <w:numPr>
        <w:ilvl w:val="8"/>
        <w:numId w:val="1"/>
      </w:numPr>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229BA"/>
    <w:pPr>
      <w:ind w:left="720"/>
      <w:contextualSpacing/>
    </w:pPr>
  </w:style>
  <w:style w:type="paragraph" w:styleId="En-tte">
    <w:name w:val="header"/>
    <w:aliases w:val="S_En-tête"/>
    <w:basedOn w:val="Normal"/>
    <w:link w:val="En-tteCar"/>
    <w:uiPriority w:val="99"/>
    <w:unhideWhenUsed/>
    <w:rsid w:val="00581B06"/>
    <w:pPr>
      <w:tabs>
        <w:tab w:val="center" w:pos="4536"/>
        <w:tab w:val="right" w:pos="9072"/>
      </w:tabs>
    </w:pPr>
  </w:style>
  <w:style w:type="character" w:customStyle="1" w:styleId="En-tteCar">
    <w:name w:val="En-tête Car"/>
    <w:aliases w:val="S_En-tête Car"/>
    <w:basedOn w:val="Policepardfaut"/>
    <w:link w:val="En-tte"/>
    <w:uiPriority w:val="99"/>
    <w:rsid w:val="00581B06"/>
  </w:style>
  <w:style w:type="paragraph" w:styleId="Pieddepage">
    <w:name w:val="footer"/>
    <w:basedOn w:val="Normal"/>
    <w:link w:val="PieddepageCar"/>
    <w:uiPriority w:val="99"/>
    <w:unhideWhenUsed/>
    <w:rsid w:val="00581B06"/>
    <w:pPr>
      <w:tabs>
        <w:tab w:val="center" w:pos="4536"/>
        <w:tab w:val="right" w:pos="9072"/>
      </w:tabs>
    </w:pPr>
  </w:style>
  <w:style w:type="character" w:customStyle="1" w:styleId="PieddepageCar">
    <w:name w:val="Pied de page Car"/>
    <w:basedOn w:val="Policepardfaut"/>
    <w:link w:val="Pieddepage"/>
    <w:uiPriority w:val="99"/>
    <w:rsid w:val="00581B06"/>
  </w:style>
  <w:style w:type="paragraph" w:styleId="Textedebulles">
    <w:name w:val="Balloon Text"/>
    <w:basedOn w:val="Normal"/>
    <w:link w:val="TextedebullesCar"/>
    <w:uiPriority w:val="99"/>
    <w:semiHidden/>
    <w:unhideWhenUsed/>
    <w:rsid w:val="00A75831"/>
    <w:rPr>
      <w:rFonts w:ascii="Times New Roman" w:hAnsi="Times New Roman" w:cs="Times New Roman"/>
      <w:sz w:val="18"/>
      <w:szCs w:val="18"/>
    </w:rPr>
  </w:style>
  <w:style w:type="character" w:customStyle="1" w:styleId="TextedebullesCar">
    <w:name w:val="Texte de bulles Car"/>
    <w:basedOn w:val="Policepardfaut"/>
    <w:link w:val="Textedebulles"/>
    <w:uiPriority w:val="99"/>
    <w:semiHidden/>
    <w:rsid w:val="00A75831"/>
    <w:rPr>
      <w:rFonts w:ascii="Times New Roman" w:hAnsi="Times New Roman" w:cs="Times New Roman"/>
      <w:sz w:val="18"/>
      <w:szCs w:val="18"/>
    </w:rPr>
  </w:style>
  <w:style w:type="character" w:customStyle="1" w:styleId="Titre1Car">
    <w:name w:val="Titre 1 Car"/>
    <w:basedOn w:val="Policepardfaut"/>
    <w:link w:val="Titre1"/>
    <w:uiPriority w:val="9"/>
    <w:rsid w:val="00DC0B32"/>
    <w:rPr>
      <w:rFonts w:ascii="Brown-Light" w:eastAsiaTheme="majorEastAsia" w:hAnsi="Brown-Light" w:cstheme="majorBidi"/>
      <w:bCs/>
      <w:color w:val="001023"/>
      <w:sz w:val="44"/>
      <w:szCs w:val="28"/>
    </w:rPr>
  </w:style>
  <w:style w:type="character" w:customStyle="1" w:styleId="Titre2Car">
    <w:name w:val="Titre 2 Car"/>
    <w:basedOn w:val="Policepardfaut"/>
    <w:link w:val="Titre2"/>
    <w:uiPriority w:val="9"/>
    <w:rsid w:val="00DC0B32"/>
    <w:rPr>
      <w:rFonts w:ascii="Brown-Light" w:eastAsiaTheme="majorEastAsia" w:hAnsi="Brown-Light" w:cstheme="majorBidi"/>
      <w:bCs/>
      <w:color w:val="001023"/>
      <w:sz w:val="38"/>
      <w:szCs w:val="26"/>
    </w:rPr>
  </w:style>
  <w:style w:type="character" w:customStyle="1" w:styleId="Titre3Car">
    <w:name w:val="Titre 3 Car"/>
    <w:basedOn w:val="Policepardfaut"/>
    <w:link w:val="Titre3"/>
    <w:uiPriority w:val="9"/>
    <w:rsid w:val="0033466D"/>
    <w:rPr>
      <w:rFonts w:ascii="Brown" w:eastAsiaTheme="majorEastAsia" w:hAnsi="Brown" w:cstheme="majorBidi"/>
      <w:bCs/>
      <w:color w:val="001023"/>
      <w:sz w:val="32"/>
      <w:szCs w:val="22"/>
    </w:rPr>
  </w:style>
  <w:style w:type="character" w:customStyle="1" w:styleId="Titre4Car">
    <w:name w:val="Titre 4 Car"/>
    <w:basedOn w:val="Policepardfaut"/>
    <w:link w:val="Titre4"/>
    <w:uiPriority w:val="9"/>
    <w:rsid w:val="009747BA"/>
    <w:rPr>
      <w:rFonts w:ascii="Arial" w:eastAsiaTheme="majorEastAsia" w:hAnsi="Arial" w:cstheme="majorBidi"/>
      <w:bCs/>
      <w:i/>
      <w:iCs/>
      <w:color w:val="4472C4" w:themeColor="accent1"/>
      <w:sz w:val="28"/>
      <w:szCs w:val="22"/>
    </w:rPr>
  </w:style>
  <w:style w:type="character" w:customStyle="1" w:styleId="Titre5Car">
    <w:name w:val="Titre 5 Car"/>
    <w:basedOn w:val="Policepardfaut"/>
    <w:link w:val="Titre5"/>
    <w:uiPriority w:val="9"/>
    <w:semiHidden/>
    <w:rsid w:val="009747BA"/>
    <w:rPr>
      <w:rFonts w:asciiTheme="majorHAnsi" w:eastAsiaTheme="majorEastAsia" w:hAnsiTheme="majorHAnsi" w:cstheme="majorBidi"/>
      <w:color w:val="1F3763" w:themeColor="accent1" w:themeShade="7F"/>
      <w:sz w:val="20"/>
      <w:szCs w:val="22"/>
    </w:rPr>
  </w:style>
  <w:style w:type="character" w:customStyle="1" w:styleId="Titre6Car">
    <w:name w:val="Titre 6 Car"/>
    <w:basedOn w:val="Policepardfaut"/>
    <w:link w:val="Titre6"/>
    <w:uiPriority w:val="9"/>
    <w:semiHidden/>
    <w:rsid w:val="009747BA"/>
    <w:rPr>
      <w:rFonts w:asciiTheme="majorHAnsi" w:eastAsiaTheme="majorEastAsia" w:hAnsiTheme="majorHAnsi" w:cstheme="majorBidi"/>
      <w:i/>
      <w:iCs/>
      <w:color w:val="1F3763" w:themeColor="accent1" w:themeShade="7F"/>
      <w:sz w:val="20"/>
      <w:szCs w:val="22"/>
    </w:rPr>
  </w:style>
  <w:style w:type="character" w:customStyle="1" w:styleId="Titre7Car">
    <w:name w:val="Titre 7 Car"/>
    <w:basedOn w:val="Policepardfaut"/>
    <w:link w:val="Titre7"/>
    <w:uiPriority w:val="9"/>
    <w:semiHidden/>
    <w:rsid w:val="009747BA"/>
    <w:rPr>
      <w:rFonts w:asciiTheme="majorHAnsi" w:eastAsiaTheme="majorEastAsia" w:hAnsiTheme="majorHAnsi" w:cstheme="majorBidi"/>
      <w:i/>
      <w:iCs/>
      <w:color w:val="404040" w:themeColor="text1" w:themeTint="BF"/>
      <w:sz w:val="20"/>
      <w:szCs w:val="22"/>
    </w:rPr>
  </w:style>
  <w:style w:type="character" w:customStyle="1" w:styleId="Titre8Car">
    <w:name w:val="Titre 8 Car"/>
    <w:basedOn w:val="Policepardfaut"/>
    <w:link w:val="Titre8"/>
    <w:uiPriority w:val="9"/>
    <w:semiHidden/>
    <w:rsid w:val="009747BA"/>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9747BA"/>
    <w:rPr>
      <w:rFonts w:asciiTheme="majorHAnsi" w:eastAsiaTheme="majorEastAsia" w:hAnsiTheme="majorHAnsi" w:cstheme="majorBidi"/>
      <w:i/>
      <w:iCs/>
      <w:color w:val="404040" w:themeColor="text1" w:themeTint="BF"/>
      <w:sz w:val="20"/>
      <w:szCs w:val="20"/>
    </w:rPr>
  </w:style>
  <w:style w:type="character" w:styleId="Numrodepage">
    <w:name w:val="page number"/>
    <w:basedOn w:val="Policepardfaut"/>
    <w:rsid w:val="009747BA"/>
    <w:rPr>
      <w:rFonts w:ascii="Arial" w:hAnsi="Arial"/>
      <w:sz w:val="18"/>
    </w:rPr>
  </w:style>
  <w:style w:type="table" w:styleId="Grilledutableau">
    <w:name w:val="Table Grid"/>
    <w:aliases w:val="Révisions"/>
    <w:basedOn w:val="TableauNormal"/>
    <w:uiPriority w:val="59"/>
    <w:rsid w:val="009747BA"/>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styleId="Textedelespacerserv">
    <w:name w:val="Placeholder Text"/>
    <w:basedOn w:val="Policepardfaut"/>
    <w:uiPriority w:val="99"/>
    <w:semiHidden/>
    <w:rsid w:val="009747BA"/>
    <w:rPr>
      <w:color w:val="808080"/>
    </w:rPr>
  </w:style>
  <w:style w:type="paragraph" w:styleId="Titre">
    <w:name w:val="Title"/>
    <w:basedOn w:val="Normal"/>
    <w:next w:val="Normal"/>
    <w:link w:val="TitreCar"/>
    <w:uiPriority w:val="10"/>
    <w:qFormat/>
    <w:rsid w:val="009747BA"/>
    <w:pPr>
      <w:pBdr>
        <w:bottom w:val="single" w:sz="8" w:space="4" w:color="4472C4" w:themeColor="accent1"/>
      </w:pBdr>
      <w:spacing w:before="1000" w:after="1000"/>
      <w:contextualSpacing/>
      <w:jc w:val="center"/>
    </w:pPr>
    <w:rPr>
      <w:rFonts w:ascii="Arial Gras" w:eastAsiaTheme="majorEastAsia" w:hAnsi="Arial Gras" w:cstheme="majorBidi"/>
      <w:b/>
      <w:spacing w:val="5"/>
      <w:kern w:val="28"/>
      <w:sz w:val="52"/>
      <w:szCs w:val="52"/>
    </w:rPr>
  </w:style>
  <w:style w:type="character" w:customStyle="1" w:styleId="TitreCar">
    <w:name w:val="Titre Car"/>
    <w:basedOn w:val="Policepardfaut"/>
    <w:link w:val="Titre"/>
    <w:uiPriority w:val="10"/>
    <w:rsid w:val="009747BA"/>
    <w:rPr>
      <w:rFonts w:ascii="Arial Gras" w:eastAsiaTheme="majorEastAsia" w:hAnsi="Arial Gras" w:cstheme="majorBidi"/>
      <w:b/>
      <w:spacing w:val="5"/>
      <w:kern w:val="28"/>
      <w:sz w:val="52"/>
      <w:szCs w:val="52"/>
    </w:rPr>
  </w:style>
  <w:style w:type="paragraph" w:styleId="TM1">
    <w:name w:val="toc 1"/>
    <w:basedOn w:val="Normal"/>
    <w:next w:val="Normal"/>
    <w:autoRedefine/>
    <w:uiPriority w:val="39"/>
    <w:unhideWhenUsed/>
    <w:rsid w:val="009747BA"/>
    <w:pPr>
      <w:tabs>
        <w:tab w:val="left" w:pos="567"/>
        <w:tab w:val="right" w:leader="dot" w:pos="10194"/>
      </w:tabs>
      <w:spacing w:before="240" w:after="120"/>
    </w:pPr>
    <w:rPr>
      <w:rFonts w:ascii="Arial" w:hAnsi="Arial"/>
      <w:b/>
      <w:sz w:val="28"/>
      <w:szCs w:val="22"/>
    </w:rPr>
  </w:style>
  <w:style w:type="paragraph" w:styleId="TM2">
    <w:name w:val="toc 2"/>
    <w:basedOn w:val="Normal"/>
    <w:next w:val="Normal"/>
    <w:autoRedefine/>
    <w:uiPriority w:val="39"/>
    <w:unhideWhenUsed/>
    <w:rsid w:val="009747BA"/>
    <w:pPr>
      <w:tabs>
        <w:tab w:val="left" w:pos="1021"/>
        <w:tab w:val="right" w:leader="dot" w:pos="10194"/>
      </w:tabs>
      <w:spacing w:before="200" w:after="200"/>
      <w:ind w:left="284"/>
    </w:pPr>
    <w:rPr>
      <w:rFonts w:ascii="Arial" w:hAnsi="Arial"/>
      <w:b/>
      <w:szCs w:val="22"/>
    </w:rPr>
  </w:style>
  <w:style w:type="paragraph" w:styleId="TM3">
    <w:name w:val="toc 3"/>
    <w:basedOn w:val="Normal"/>
    <w:next w:val="Normal"/>
    <w:autoRedefine/>
    <w:uiPriority w:val="39"/>
    <w:unhideWhenUsed/>
    <w:rsid w:val="009747BA"/>
    <w:pPr>
      <w:tabs>
        <w:tab w:val="left" w:pos="1418"/>
        <w:tab w:val="right" w:leader="dot" w:pos="10194"/>
      </w:tabs>
      <w:spacing w:after="100"/>
      <w:ind w:left="567"/>
    </w:pPr>
    <w:rPr>
      <w:rFonts w:ascii="Arial" w:hAnsi="Arial"/>
      <w:sz w:val="20"/>
      <w:szCs w:val="22"/>
    </w:rPr>
  </w:style>
  <w:style w:type="paragraph" w:styleId="TM4">
    <w:name w:val="toc 4"/>
    <w:basedOn w:val="Normal"/>
    <w:next w:val="Normal"/>
    <w:autoRedefine/>
    <w:uiPriority w:val="39"/>
    <w:unhideWhenUsed/>
    <w:rsid w:val="009747BA"/>
    <w:pPr>
      <w:tabs>
        <w:tab w:val="left" w:pos="1985"/>
        <w:tab w:val="left" w:leader="dot" w:pos="2552"/>
        <w:tab w:val="right" w:leader="dot" w:pos="10194"/>
      </w:tabs>
      <w:spacing w:after="40"/>
      <w:ind w:left="2041"/>
    </w:pPr>
    <w:rPr>
      <w:rFonts w:ascii="Arial" w:hAnsi="Arial"/>
      <w:i/>
      <w:noProof/>
      <w:sz w:val="20"/>
      <w:szCs w:val="22"/>
    </w:rPr>
  </w:style>
  <w:style w:type="character" w:styleId="Lienhypertexte">
    <w:name w:val="Hyperlink"/>
    <w:basedOn w:val="Policepardfaut"/>
    <w:uiPriority w:val="99"/>
    <w:unhideWhenUsed/>
    <w:rsid w:val="009747BA"/>
    <w:rPr>
      <w:color w:val="4F81BD"/>
      <w:u w:val="single"/>
    </w:rPr>
  </w:style>
  <w:style w:type="paragraph" w:customStyle="1" w:styleId="RetourSommaire">
    <w:name w:val="RetourSommaire"/>
    <w:basedOn w:val="Normal"/>
    <w:link w:val="RetourSommaireCar"/>
    <w:qFormat/>
    <w:rsid w:val="009747BA"/>
    <w:pPr>
      <w:spacing w:after="60"/>
      <w:jc w:val="right"/>
    </w:pPr>
    <w:rPr>
      <w:rFonts w:ascii="Arial" w:hAnsi="Arial"/>
      <w:sz w:val="20"/>
      <w:szCs w:val="22"/>
      <w:vertAlign w:val="superscript"/>
    </w:rPr>
  </w:style>
  <w:style w:type="character" w:customStyle="1" w:styleId="RetourSommaireCar">
    <w:name w:val="RetourSommaire Car"/>
    <w:basedOn w:val="Policepardfaut"/>
    <w:link w:val="RetourSommaire"/>
    <w:rsid w:val="009747BA"/>
    <w:rPr>
      <w:rFonts w:ascii="Arial" w:hAnsi="Arial"/>
      <w:sz w:val="20"/>
      <w:szCs w:val="22"/>
      <w:vertAlign w:val="superscript"/>
    </w:rPr>
  </w:style>
  <w:style w:type="numbering" w:customStyle="1" w:styleId="ListeFeuilleDeStyleITN">
    <w:name w:val="ListeFeuilleDeStyle_ITN"/>
    <w:uiPriority w:val="99"/>
    <w:rsid w:val="009747BA"/>
    <w:pPr>
      <w:numPr>
        <w:numId w:val="2"/>
      </w:numPr>
    </w:pPr>
  </w:style>
  <w:style w:type="table" w:customStyle="1" w:styleId="Grilledutableau1">
    <w:name w:val="Grille du tableau1"/>
    <w:basedOn w:val="TableauNormal"/>
    <w:next w:val="Grilledutableau"/>
    <w:rsid w:val="009747BA"/>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gende">
    <w:name w:val="caption"/>
    <w:basedOn w:val="Normal"/>
    <w:next w:val="Normal"/>
    <w:uiPriority w:val="35"/>
    <w:unhideWhenUsed/>
    <w:qFormat/>
    <w:rsid w:val="009747BA"/>
    <w:pPr>
      <w:spacing w:after="200"/>
      <w:jc w:val="center"/>
    </w:pPr>
    <w:rPr>
      <w:rFonts w:ascii="Arial" w:hAnsi="Arial"/>
      <w:bCs/>
      <w:i/>
      <w:color w:val="4472C4" w:themeColor="accent1"/>
      <w:sz w:val="14"/>
      <w:szCs w:val="18"/>
    </w:rPr>
  </w:style>
  <w:style w:type="paragraph" w:customStyle="1" w:styleId="Etape">
    <w:name w:val="Etape"/>
    <w:basedOn w:val="Normal"/>
    <w:qFormat/>
    <w:rsid w:val="00C65470"/>
    <w:pPr>
      <w:numPr>
        <w:numId w:val="4"/>
      </w:numPr>
      <w:spacing w:before="240"/>
    </w:pPr>
    <w:rPr>
      <w:rFonts w:eastAsia="Times New Roman" w:cs="Times New Roman"/>
      <w:lang w:eastAsia="fr-FR"/>
    </w:rPr>
  </w:style>
  <w:style w:type="table" w:customStyle="1" w:styleId="Rvisions1">
    <w:name w:val="Révisions1"/>
    <w:basedOn w:val="TableauNormal"/>
    <w:next w:val="Grilledutableau"/>
    <w:uiPriority w:val="59"/>
    <w:rsid w:val="009747BA"/>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numbering" w:customStyle="1" w:styleId="ListeFeuilleDeStyleITN1">
    <w:name w:val="ListeFeuilleDeStyle_ITN1"/>
    <w:uiPriority w:val="99"/>
    <w:rsid w:val="009747BA"/>
  </w:style>
  <w:style w:type="table" w:customStyle="1" w:styleId="Grilledutableau11">
    <w:name w:val="Grille du tableau11"/>
    <w:basedOn w:val="TableauNormal"/>
    <w:next w:val="Grilledutableau"/>
    <w:rsid w:val="009747BA"/>
    <w:rPr>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Rvisions2">
    <w:name w:val="Révisions2"/>
    <w:basedOn w:val="TableauNormal"/>
    <w:next w:val="Grilledutableau"/>
    <w:uiPriority w:val="59"/>
    <w:rsid w:val="009747BA"/>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table" w:customStyle="1" w:styleId="Rvisions11">
    <w:name w:val="Révisions11"/>
    <w:basedOn w:val="TableauNormal"/>
    <w:next w:val="Grilledutableau"/>
    <w:uiPriority w:val="59"/>
    <w:rsid w:val="009747BA"/>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table" w:customStyle="1" w:styleId="Rvisions12">
    <w:name w:val="Révisions12"/>
    <w:basedOn w:val="TableauNormal"/>
    <w:next w:val="Grilledutableau"/>
    <w:uiPriority w:val="59"/>
    <w:rsid w:val="009747BA"/>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paragraph" w:styleId="Citation">
    <w:name w:val="Quote"/>
    <w:basedOn w:val="Normal"/>
    <w:next w:val="Normal"/>
    <w:link w:val="CitationCar"/>
    <w:uiPriority w:val="29"/>
    <w:qFormat/>
    <w:rsid w:val="009747BA"/>
    <w:pPr>
      <w:jc w:val="both"/>
    </w:pPr>
    <w:rPr>
      <w:rFonts w:ascii="Arial" w:eastAsia="Times New Roman" w:hAnsi="Arial" w:cs="Times New Roman"/>
      <w:i/>
      <w:iCs/>
      <w:color w:val="000000" w:themeColor="text1"/>
      <w:sz w:val="18"/>
      <w:szCs w:val="20"/>
      <w:lang w:eastAsia="fr-FR"/>
    </w:rPr>
  </w:style>
  <w:style w:type="character" w:customStyle="1" w:styleId="CitationCar">
    <w:name w:val="Citation Car"/>
    <w:basedOn w:val="Policepardfaut"/>
    <w:link w:val="Citation"/>
    <w:uiPriority w:val="29"/>
    <w:rsid w:val="009747BA"/>
    <w:rPr>
      <w:rFonts w:ascii="Arial" w:eastAsia="Times New Roman" w:hAnsi="Arial" w:cs="Times New Roman"/>
      <w:i/>
      <w:iCs/>
      <w:color w:val="000000" w:themeColor="text1"/>
      <w:sz w:val="18"/>
      <w:szCs w:val="20"/>
      <w:lang w:eastAsia="fr-FR"/>
    </w:rPr>
  </w:style>
  <w:style w:type="paragraph" w:customStyle="1" w:styleId="FragListe">
    <w:name w:val="FragListe"/>
    <w:basedOn w:val="Normal"/>
    <w:rsid w:val="009747BA"/>
    <w:rPr>
      <w:rFonts w:ascii="Times New Roman" w:eastAsia="Times New Roman" w:hAnsi="Times New Roman" w:cs="Times New Roman"/>
      <w:sz w:val="22"/>
      <w:lang w:eastAsia="fr-FR"/>
    </w:rPr>
  </w:style>
  <w:style w:type="character" w:styleId="Marquedecommentaire">
    <w:name w:val="annotation reference"/>
    <w:basedOn w:val="Policepardfaut"/>
    <w:uiPriority w:val="99"/>
    <w:semiHidden/>
    <w:unhideWhenUsed/>
    <w:rsid w:val="009747BA"/>
    <w:rPr>
      <w:sz w:val="16"/>
      <w:szCs w:val="16"/>
    </w:rPr>
  </w:style>
  <w:style w:type="paragraph" w:styleId="Commentaire">
    <w:name w:val="annotation text"/>
    <w:basedOn w:val="Normal"/>
    <w:link w:val="CommentaireCar"/>
    <w:uiPriority w:val="99"/>
    <w:unhideWhenUsed/>
    <w:rsid w:val="009747BA"/>
    <w:pPr>
      <w:spacing w:after="200"/>
    </w:pPr>
    <w:rPr>
      <w:rFonts w:ascii="Arial" w:hAnsi="Arial"/>
      <w:sz w:val="20"/>
      <w:szCs w:val="20"/>
    </w:rPr>
  </w:style>
  <w:style w:type="character" w:customStyle="1" w:styleId="CommentaireCar">
    <w:name w:val="Commentaire Car"/>
    <w:basedOn w:val="Policepardfaut"/>
    <w:link w:val="Commentaire"/>
    <w:uiPriority w:val="99"/>
    <w:rsid w:val="009747BA"/>
    <w:rPr>
      <w:rFonts w:ascii="Arial" w:hAnsi="Arial"/>
      <w:sz w:val="20"/>
      <w:szCs w:val="20"/>
    </w:rPr>
  </w:style>
  <w:style w:type="paragraph" w:styleId="Objetducommentaire">
    <w:name w:val="annotation subject"/>
    <w:basedOn w:val="Commentaire"/>
    <w:next w:val="Commentaire"/>
    <w:link w:val="ObjetducommentaireCar"/>
    <w:uiPriority w:val="99"/>
    <w:semiHidden/>
    <w:unhideWhenUsed/>
    <w:rsid w:val="009747BA"/>
    <w:rPr>
      <w:b/>
      <w:bCs/>
    </w:rPr>
  </w:style>
  <w:style w:type="character" w:customStyle="1" w:styleId="ObjetducommentaireCar">
    <w:name w:val="Objet du commentaire Car"/>
    <w:basedOn w:val="CommentaireCar"/>
    <w:link w:val="Objetducommentaire"/>
    <w:uiPriority w:val="99"/>
    <w:semiHidden/>
    <w:rsid w:val="009747BA"/>
    <w:rPr>
      <w:rFonts w:ascii="Arial" w:hAnsi="Arial"/>
      <w:b/>
      <w:bCs/>
      <w:sz w:val="20"/>
      <w:szCs w:val="20"/>
    </w:rPr>
  </w:style>
  <w:style w:type="character" w:styleId="Lienhypertextesuivivisit">
    <w:name w:val="FollowedHyperlink"/>
    <w:basedOn w:val="Policepardfaut"/>
    <w:uiPriority w:val="99"/>
    <w:semiHidden/>
    <w:unhideWhenUsed/>
    <w:rsid w:val="009747BA"/>
    <w:rPr>
      <w:color w:val="954F72" w:themeColor="followedHyperlink"/>
      <w:u w:val="single"/>
    </w:rPr>
  </w:style>
  <w:style w:type="table" w:styleId="TableauGrille4-Accentuation1">
    <w:name w:val="Grid Table 4 Accent 1"/>
    <w:basedOn w:val="TableauNormal"/>
    <w:uiPriority w:val="49"/>
    <w:rsid w:val="009747BA"/>
    <w:rPr>
      <w:rFonts w:eastAsiaTheme="minorEastAsia"/>
      <w:sz w:val="22"/>
      <w:szCs w:val="22"/>
      <w:lang w:eastAsia="zh-C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Liste3-Accentuation1">
    <w:name w:val="List Table 3 Accent 1"/>
    <w:basedOn w:val="TableauNormal"/>
    <w:uiPriority w:val="48"/>
    <w:rsid w:val="009747BA"/>
    <w:rPr>
      <w:rFonts w:eastAsiaTheme="minorEastAsia"/>
      <w:sz w:val="22"/>
      <w:szCs w:val="22"/>
      <w:lang w:eastAsia="zh-CN"/>
    </w:r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character" w:styleId="Mentionnonrsolue">
    <w:name w:val="Unresolved Mention"/>
    <w:basedOn w:val="Policepardfaut"/>
    <w:uiPriority w:val="99"/>
    <w:semiHidden/>
    <w:unhideWhenUsed/>
    <w:rsid w:val="009747BA"/>
    <w:rPr>
      <w:color w:val="605E5C"/>
      <w:shd w:val="clear" w:color="auto" w:fill="E1DFDD"/>
    </w:rPr>
  </w:style>
  <w:style w:type="paragraph" w:styleId="NormalWeb">
    <w:name w:val="Normal (Web)"/>
    <w:basedOn w:val="Normal"/>
    <w:uiPriority w:val="99"/>
    <w:semiHidden/>
    <w:unhideWhenUsed/>
    <w:rsid w:val="009747BA"/>
    <w:pPr>
      <w:spacing w:before="100" w:beforeAutospacing="1" w:after="100" w:afterAutospacing="1"/>
    </w:pPr>
    <w:rPr>
      <w:rFonts w:ascii="Times New Roman" w:eastAsia="Times New Roman" w:hAnsi="Times New Roman" w:cs="Times New Roman"/>
      <w:lang w:eastAsia="zh-CN"/>
    </w:rPr>
  </w:style>
  <w:style w:type="character" w:customStyle="1" w:styleId="lang-en">
    <w:name w:val="lang-en"/>
    <w:basedOn w:val="Policepardfaut"/>
    <w:rsid w:val="009747BA"/>
  </w:style>
  <w:style w:type="paragraph" w:styleId="Sansinterligne">
    <w:name w:val="No Spacing"/>
    <w:uiPriority w:val="1"/>
    <w:qFormat/>
    <w:rsid w:val="009747BA"/>
    <w:rPr>
      <w:rFonts w:ascii="Arial" w:hAnsi="Arial"/>
      <w:sz w:val="20"/>
      <w:szCs w:val="22"/>
    </w:rPr>
  </w:style>
  <w:style w:type="table" w:styleId="TableauListe1Clair-Accentuation1">
    <w:name w:val="List Table 1 Light Accent 1"/>
    <w:basedOn w:val="TableauNormal"/>
    <w:uiPriority w:val="46"/>
    <w:rsid w:val="00596880"/>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Liste2-Accentuation5">
    <w:name w:val="List Table 2 Accent 5"/>
    <w:basedOn w:val="TableauNormal"/>
    <w:uiPriority w:val="47"/>
    <w:rsid w:val="00596880"/>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Liste2-Accentuation1">
    <w:name w:val="List Table 2 Accent 1"/>
    <w:basedOn w:val="TableauNormal"/>
    <w:uiPriority w:val="47"/>
    <w:rsid w:val="00596880"/>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2-Accentuation1">
    <w:name w:val="Grid Table 2 Accent 1"/>
    <w:basedOn w:val="TableauNormal"/>
    <w:uiPriority w:val="47"/>
    <w:rsid w:val="00357EBC"/>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Style1">
    <w:name w:val="Style1"/>
    <w:basedOn w:val="Normal"/>
    <w:link w:val="Style1Car"/>
    <w:qFormat/>
    <w:rsid w:val="007C50B2"/>
    <w:pPr>
      <w:spacing w:before="120" w:after="120"/>
      <w:jc w:val="both"/>
    </w:pPr>
    <w:rPr>
      <w:rFonts w:cs="Calibri"/>
      <w:color w:val="000000" w:themeColor="text1"/>
      <w:sz w:val="22"/>
      <w:szCs w:val="22"/>
      <w:lang w:val="en-US"/>
      <w14:ligatures w14:val="standardContextual"/>
    </w:rPr>
  </w:style>
  <w:style w:type="character" w:customStyle="1" w:styleId="Style1Car">
    <w:name w:val="Style1 Car"/>
    <w:basedOn w:val="Policepardfaut"/>
    <w:link w:val="Style1"/>
    <w:rsid w:val="007C50B2"/>
    <w:rPr>
      <w:rFonts w:ascii="Brown-Light" w:hAnsi="Brown-Light" w:cs="Calibri"/>
      <w:color w:val="000000" w:themeColor="text1"/>
      <w:sz w:val="22"/>
      <w:szCs w:val="22"/>
      <w:lang w:val="en-US"/>
      <w14:ligatures w14:val="standardContextual"/>
    </w:rPr>
  </w:style>
  <w:style w:type="paragraph" w:customStyle="1" w:styleId="Default">
    <w:name w:val="Default"/>
    <w:rsid w:val="00BE64B6"/>
    <w:pPr>
      <w:autoSpaceDE w:val="0"/>
      <w:autoSpaceDN w:val="0"/>
      <w:adjustRightInd w:val="0"/>
    </w:pPr>
    <w:rPr>
      <w:rFonts w:ascii="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88503">
      <w:bodyDiv w:val="1"/>
      <w:marLeft w:val="0"/>
      <w:marRight w:val="0"/>
      <w:marTop w:val="0"/>
      <w:marBottom w:val="0"/>
      <w:divBdr>
        <w:top w:val="none" w:sz="0" w:space="0" w:color="auto"/>
        <w:left w:val="none" w:sz="0" w:space="0" w:color="auto"/>
        <w:bottom w:val="none" w:sz="0" w:space="0" w:color="auto"/>
        <w:right w:val="none" w:sz="0" w:space="0" w:color="auto"/>
      </w:divBdr>
    </w:div>
    <w:div w:id="233704617">
      <w:bodyDiv w:val="1"/>
      <w:marLeft w:val="0"/>
      <w:marRight w:val="0"/>
      <w:marTop w:val="0"/>
      <w:marBottom w:val="0"/>
      <w:divBdr>
        <w:top w:val="none" w:sz="0" w:space="0" w:color="auto"/>
        <w:left w:val="none" w:sz="0" w:space="0" w:color="auto"/>
        <w:bottom w:val="none" w:sz="0" w:space="0" w:color="auto"/>
        <w:right w:val="none" w:sz="0" w:space="0" w:color="auto"/>
      </w:divBdr>
    </w:div>
    <w:div w:id="318578206">
      <w:bodyDiv w:val="1"/>
      <w:marLeft w:val="0"/>
      <w:marRight w:val="0"/>
      <w:marTop w:val="0"/>
      <w:marBottom w:val="0"/>
      <w:divBdr>
        <w:top w:val="none" w:sz="0" w:space="0" w:color="auto"/>
        <w:left w:val="none" w:sz="0" w:space="0" w:color="auto"/>
        <w:bottom w:val="none" w:sz="0" w:space="0" w:color="auto"/>
        <w:right w:val="none" w:sz="0" w:space="0" w:color="auto"/>
      </w:divBdr>
    </w:div>
    <w:div w:id="713425653">
      <w:bodyDiv w:val="1"/>
      <w:marLeft w:val="0"/>
      <w:marRight w:val="0"/>
      <w:marTop w:val="0"/>
      <w:marBottom w:val="0"/>
      <w:divBdr>
        <w:top w:val="none" w:sz="0" w:space="0" w:color="auto"/>
        <w:left w:val="none" w:sz="0" w:space="0" w:color="auto"/>
        <w:bottom w:val="none" w:sz="0" w:space="0" w:color="auto"/>
        <w:right w:val="none" w:sz="0" w:space="0" w:color="auto"/>
      </w:divBdr>
    </w:div>
    <w:div w:id="723410099">
      <w:bodyDiv w:val="1"/>
      <w:marLeft w:val="0"/>
      <w:marRight w:val="0"/>
      <w:marTop w:val="0"/>
      <w:marBottom w:val="0"/>
      <w:divBdr>
        <w:top w:val="none" w:sz="0" w:space="0" w:color="auto"/>
        <w:left w:val="none" w:sz="0" w:space="0" w:color="auto"/>
        <w:bottom w:val="none" w:sz="0" w:space="0" w:color="auto"/>
        <w:right w:val="none" w:sz="0" w:space="0" w:color="auto"/>
      </w:divBdr>
    </w:div>
    <w:div w:id="943539144">
      <w:bodyDiv w:val="1"/>
      <w:marLeft w:val="0"/>
      <w:marRight w:val="0"/>
      <w:marTop w:val="0"/>
      <w:marBottom w:val="0"/>
      <w:divBdr>
        <w:top w:val="none" w:sz="0" w:space="0" w:color="auto"/>
        <w:left w:val="none" w:sz="0" w:space="0" w:color="auto"/>
        <w:bottom w:val="none" w:sz="0" w:space="0" w:color="auto"/>
        <w:right w:val="none" w:sz="0" w:space="0" w:color="auto"/>
      </w:divBdr>
    </w:div>
    <w:div w:id="975716021">
      <w:bodyDiv w:val="1"/>
      <w:marLeft w:val="0"/>
      <w:marRight w:val="0"/>
      <w:marTop w:val="0"/>
      <w:marBottom w:val="0"/>
      <w:divBdr>
        <w:top w:val="none" w:sz="0" w:space="0" w:color="auto"/>
        <w:left w:val="none" w:sz="0" w:space="0" w:color="auto"/>
        <w:bottom w:val="none" w:sz="0" w:space="0" w:color="auto"/>
        <w:right w:val="none" w:sz="0" w:space="0" w:color="auto"/>
      </w:divBdr>
    </w:div>
    <w:div w:id="1194271428">
      <w:bodyDiv w:val="1"/>
      <w:marLeft w:val="0"/>
      <w:marRight w:val="0"/>
      <w:marTop w:val="0"/>
      <w:marBottom w:val="0"/>
      <w:divBdr>
        <w:top w:val="none" w:sz="0" w:space="0" w:color="auto"/>
        <w:left w:val="none" w:sz="0" w:space="0" w:color="auto"/>
        <w:bottom w:val="none" w:sz="0" w:space="0" w:color="auto"/>
        <w:right w:val="none" w:sz="0" w:space="0" w:color="auto"/>
      </w:divBdr>
    </w:div>
    <w:div w:id="1420641362">
      <w:bodyDiv w:val="1"/>
      <w:marLeft w:val="0"/>
      <w:marRight w:val="0"/>
      <w:marTop w:val="0"/>
      <w:marBottom w:val="0"/>
      <w:divBdr>
        <w:top w:val="none" w:sz="0" w:space="0" w:color="auto"/>
        <w:left w:val="none" w:sz="0" w:space="0" w:color="auto"/>
        <w:bottom w:val="none" w:sz="0" w:space="0" w:color="auto"/>
        <w:right w:val="none" w:sz="0" w:space="0" w:color="auto"/>
      </w:divBdr>
      <w:divsChild>
        <w:div w:id="1461604873">
          <w:marLeft w:val="360"/>
          <w:marRight w:val="0"/>
          <w:marTop w:val="0"/>
          <w:marBottom w:val="0"/>
          <w:divBdr>
            <w:top w:val="none" w:sz="0" w:space="0" w:color="auto"/>
            <w:left w:val="none" w:sz="0" w:space="0" w:color="auto"/>
            <w:bottom w:val="none" w:sz="0" w:space="0" w:color="auto"/>
            <w:right w:val="none" w:sz="0" w:space="0" w:color="auto"/>
          </w:divBdr>
        </w:div>
      </w:divsChild>
    </w:div>
    <w:div w:id="1501118085">
      <w:bodyDiv w:val="1"/>
      <w:marLeft w:val="0"/>
      <w:marRight w:val="0"/>
      <w:marTop w:val="0"/>
      <w:marBottom w:val="0"/>
      <w:divBdr>
        <w:top w:val="none" w:sz="0" w:space="0" w:color="auto"/>
        <w:left w:val="none" w:sz="0" w:space="0" w:color="auto"/>
        <w:bottom w:val="none" w:sz="0" w:space="0" w:color="auto"/>
        <w:right w:val="none" w:sz="0" w:space="0" w:color="auto"/>
      </w:divBdr>
    </w:div>
    <w:div w:id="1628926818">
      <w:bodyDiv w:val="1"/>
      <w:marLeft w:val="0"/>
      <w:marRight w:val="0"/>
      <w:marTop w:val="0"/>
      <w:marBottom w:val="0"/>
      <w:divBdr>
        <w:top w:val="none" w:sz="0" w:space="0" w:color="auto"/>
        <w:left w:val="none" w:sz="0" w:space="0" w:color="auto"/>
        <w:bottom w:val="none" w:sz="0" w:space="0" w:color="auto"/>
        <w:right w:val="none" w:sz="0" w:space="0" w:color="auto"/>
      </w:divBdr>
    </w:div>
    <w:div w:id="1633290328">
      <w:bodyDiv w:val="1"/>
      <w:marLeft w:val="0"/>
      <w:marRight w:val="0"/>
      <w:marTop w:val="0"/>
      <w:marBottom w:val="0"/>
      <w:divBdr>
        <w:top w:val="none" w:sz="0" w:space="0" w:color="auto"/>
        <w:left w:val="none" w:sz="0" w:space="0" w:color="auto"/>
        <w:bottom w:val="none" w:sz="0" w:space="0" w:color="auto"/>
        <w:right w:val="none" w:sz="0" w:space="0" w:color="auto"/>
      </w:divBdr>
      <w:divsChild>
        <w:div w:id="1333527499">
          <w:marLeft w:val="547"/>
          <w:marRight w:val="0"/>
          <w:marTop w:val="0"/>
          <w:marBottom w:val="0"/>
          <w:divBdr>
            <w:top w:val="none" w:sz="0" w:space="0" w:color="auto"/>
            <w:left w:val="none" w:sz="0" w:space="0" w:color="auto"/>
            <w:bottom w:val="none" w:sz="0" w:space="0" w:color="auto"/>
            <w:right w:val="none" w:sz="0" w:space="0" w:color="auto"/>
          </w:divBdr>
        </w:div>
        <w:div w:id="1897743532">
          <w:marLeft w:val="547"/>
          <w:marRight w:val="0"/>
          <w:marTop w:val="0"/>
          <w:marBottom w:val="0"/>
          <w:divBdr>
            <w:top w:val="none" w:sz="0" w:space="0" w:color="auto"/>
            <w:left w:val="none" w:sz="0" w:space="0" w:color="auto"/>
            <w:bottom w:val="none" w:sz="0" w:space="0" w:color="auto"/>
            <w:right w:val="none" w:sz="0" w:space="0" w:color="auto"/>
          </w:divBdr>
        </w:div>
        <w:div w:id="275479502">
          <w:marLeft w:val="547"/>
          <w:marRight w:val="0"/>
          <w:marTop w:val="0"/>
          <w:marBottom w:val="0"/>
          <w:divBdr>
            <w:top w:val="none" w:sz="0" w:space="0" w:color="auto"/>
            <w:left w:val="none" w:sz="0" w:space="0" w:color="auto"/>
            <w:bottom w:val="none" w:sz="0" w:space="0" w:color="auto"/>
            <w:right w:val="none" w:sz="0" w:space="0" w:color="auto"/>
          </w:divBdr>
        </w:div>
        <w:div w:id="1384720714">
          <w:marLeft w:val="547"/>
          <w:marRight w:val="0"/>
          <w:marTop w:val="0"/>
          <w:marBottom w:val="0"/>
          <w:divBdr>
            <w:top w:val="none" w:sz="0" w:space="0" w:color="auto"/>
            <w:left w:val="none" w:sz="0" w:space="0" w:color="auto"/>
            <w:bottom w:val="none" w:sz="0" w:space="0" w:color="auto"/>
            <w:right w:val="none" w:sz="0" w:space="0" w:color="auto"/>
          </w:divBdr>
        </w:div>
        <w:div w:id="1270508551">
          <w:marLeft w:val="547"/>
          <w:marRight w:val="0"/>
          <w:marTop w:val="0"/>
          <w:marBottom w:val="0"/>
          <w:divBdr>
            <w:top w:val="none" w:sz="0" w:space="0" w:color="auto"/>
            <w:left w:val="none" w:sz="0" w:space="0" w:color="auto"/>
            <w:bottom w:val="none" w:sz="0" w:space="0" w:color="auto"/>
            <w:right w:val="none" w:sz="0" w:space="0" w:color="auto"/>
          </w:divBdr>
        </w:div>
      </w:divsChild>
    </w:div>
    <w:div w:id="1796366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127.0.0.1:8000/docs"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olascosta-eodev\OneDrive%20-%20Energy%20Observer\ORGANISATION\ADMINISTRATIF\Template%20EODev\EOD9000006%20-%20(003)%20-%20TEMPLATE_DOCUMENT.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ADB49D250A4F04AF68F9D131EA1CE6"/>
        <w:category>
          <w:name w:val="Général"/>
          <w:gallery w:val="placeholder"/>
        </w:category>
        <w:types>
          <w:type w:val="bbPlcHdr"/>
        </w:types>
        <w:behaviors>
          <w:behavior w:val="content"/>
        </w:behaviors>
        <w:guid w:val="{9C59EFEF-DA17-408E-89C1-4258F24D50D6}"/>
      </w:docPartPr>
      <w:docPartBody>
        <w:p w:rsidR="00552079" w:rsidRDefault="00552079">
          <w:pPr>
            <w:pStyle w:val="45ADB49D250A4F04AF68F9D131EA1CE6"/>
          </w:pPr>
          <w:r w:rsidRPr="007A796A">
            <w:rPr>
              <w:rStyle w:val="Textedelespacerserv"/>
            </w:rPr>
            <w:t>Cliquez ou appuyez ici pour entrer une date.</w:t>
          </w:r>
        </w:p>
      </w:docPartBody>
    </w:docPart>
    <w:docPart>
      <w:docPartPr>
        <w:name w:val="6D4C5CEF3F2C4A6B9DBCA2450FBB46F4"/>
        <w:category>
          <w:name w:val="Général"/>
          <w:gallery w:val="placeholder"/>
        </w:category>
        <w:types>
          <w:type w:val="bbPlcHdr"/>
        </w:types>
        <w:behaviors>
          <w:behavior w:val="content"/>
        </w:behaviors>
        <w:guid w:val="{CAE8BDD8-BF59-45D1-A24B-41837CBFB4BC}"/>
      </w:docPartPr>
      <w:docPartBody>
        <w:p w:rsidR="00552079" w:rsidRDefault="00552079">
          <w:pPr>
            <w:pStyle w:val="6D4C5CEF3F2C4A6B9DBCA2450FBB46F4"/>
          </w:pPr>
          <w:r w:rsidRPr="007A796A">
            <w:rPr>
              <w:rStyle w:val="Textedelespacerserv"/>
            </w:rPr>
            <w:t>Choisissez un élément.</w:t>
          </w:r>
        </w:p>
      </w:docPartBody>
    </w:docPart>
    <w:docPart>
      <w:docPartPr>
        <w:name w:val="0E3E74A48F0F4AEAB452828291F3719B"/>
        <w:category>
          <w:name w:val="Général"/>
          <w:gallery w:val="placeholder"/>
        </w:category>
        <w:types>
          <w:type w:val="bbPlcHdr"/>
        </w:types>
        <w:behaviors>
          <w:behavior w:val="content"/>
        </w:behaviors>
        <w:guid w:val="{3F683DCA-64EE-4CE4-AD6E-F50957C12A26}"/>
      </w:docPartPr>
      <w:docPartBody>
        <w:p w:rsidR="00552079" w:rsidRDefault="00552079">
          <w:pPr>
            <w:pStyle w:val="0E3E74A48F0F4AEAB452828291F3719B"/>
          </w:pPr>
          <w:r w:rsidRPr="007A796A">
            <w:rPr>
              <w:rStyle w:val="Textedelespacerserv"/>
            </w:rPr>
            <w:t>Choisissez un élément.</w:t>
          </w:r>
        </w:p>
      </w:docPartBody>
    </w:docPart>
    <w:docPart>
      <w:docPartPr>
        <w:name w:val="D26D74DA4BEF49F58835CD2C61381764"/>
        <w:category>
          <w:name w:val="Général"/>
          <w:gallery w:val="placeholder"/>
        </w:category>
        <w:types>
          <w:type w:val="bbPlcHdr"/>
        </w:types>
        <w:behaviors>
          <w:behavior w:val="content"/>
        </w:behaviors>
        <w:guid w:val="{A7307449-428A-4446-BA11-A11CF1B4E075}"/>
      </w:docPartPr>
      <w:docPartBody>
        <w:p w:rsidR="00552079" w:rsidRDefault="00552079">
          <w:pPr>
            <w:pStyle w:val="D26D74DA4BEF49F58835CD2C61381764"/>
          </w:pPr>
          <w:r w:rsidRPr="00050E74">
            <w:rPr>
              <w:rStyle w:val="Textedelespacerserv"/>
            </w:rPr>
            <w:t>Choisissez un élément.</w:t>
          </w:r>
        </w:p>
      </w:docPartBody>
    </w:docPart>
    <w:docPart>
      <w:docPartPr>
        <w:name w:val="3DAD81354F5A48C0AB2D06D53F6118DC"/>
        <w:category>
          <w:name w:val="Général"/>
          <w:gallery w:val="placeholder"/>
        </w:category>
        <w:types>
          <w:type w:val="bbPlcHdr"/>
        </w:types>
        <w:behaviors>
          <w:behavior w:val="content"/>
        </w:behaviors>
        <w:guid w:val="{F8594099-E26B-460B-8778-6F1CAF442877}"/>
      </w:docPartPr>
      <w:docPartBody>
        <w:p w:rsidR="001C6079" w:rsidRDefault="004B0AA5" w:rsidP="004B0AA5">
          <w:pPr>
            <w:pStyle w:val="3DAD81354F5A48C0AB2D06D53F6118DC"/>
          </w:pPr>
          <w:r w:rsidRPr="007A796A">
            <w:rPr>
              <w:rStyle w:val="Textedelespacerserv"/>
            </w:rPr>
            <w:t>Cliquez ou appuyez ici pour entrer du texte.</w:t>
          </w:r>
        </w:p>
      </w:docPartBody>
    </w:docPart>
    <w:docPart>
      <w:docPartPr>
        <w:name w:val="00D7C5150D8D4CB0800E4C40401E37FA"/>
        <w:category>
          <w:name w:val="Général"/>
          <w:gallery w:val="placeholder"/>
        </w:category>
        <w:types>
          <w:type w:val="bbPlcHdr"/>
        </w:types>
        <w:behaviors>
          <w:behavior w:val="content"/>
        </w:behaviors>
        <w:guid w:val="{9BDB5E40-0506-4831-B5F7-9F433AAE8DE0}"/>
      </w:docPartPr>
      <w:docPartBody>
        <w:p w:rsidR="001C6079" w:rsidRDefault="004B0AA5" w:rsidP="004B0AA5">
          <w:pPr>
            <w:pStyle w:val="00D7C5150D8D4CB0800E4C40401E37FA"/>
          </w:pPr>
          <w:r w:rsidRPr="007A796A">
            <w:rPr>
              <w:rStyle w:val="Textedelespacerserv"/>
            </w:rPr>
            <w:t>Cliquez ou appuyez ici pour entrer du texte.</w:t>
          </w:r>
        </w:p>
      </w:docPartBody>
    </w:docPart>
    <w:docPart>
      <w:docPartPr>
        <w:name w:val="E58A89CE4FEF4D65AB447447F992D201"/>
        <w:category>
          <w:name w:val="Général"/>
          <w:gallery w:val="placeholder"/>
        </w:category>
        <w:types>
          <w:type w:val="bbPlcHdr"/>
        </w:types>
        <w:behaviors>
          <w:behavior w:val="content"/>
        </w:behaviors>
        <w:guid w:val="{6F1FFAC8-6493-4A34-AE95-2C27FD1FF7B4}"/>
      </w:docPartPr>
      <w:docPartBody>
        <w:p w:rsidR="001C6079" w:rsidRDefault="004B0AA5" w:rsidP="004B0AA5">
          <w:pPr>
            <w:pStyle w:val="E58A89CE4FEF4D65AB447447F992D201"/>
          </w:pPr>
          <w:r w:rsidRPr="007A796A">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rown-Light">
    <w:altName w:val="Brown"/>
    <w:panose1 w:val="00000000000000000000"/>
    <w:charset w:val="4D"/>
    <w:family w:val="auto"/>
    <w:pitch w:val="variable"/>
    <w:sig w:usb0="A00000BF" w:usb1="4000206B" w:usb2="00000000" w:usb3="00000000" w:csb0="00000193" w:csb1="00000000"/>
  </w:font>
  <w:font w:name="Calibri">
    <w:panose1 w:val="020F0502020204030204"/>
    <w:charset w:val="00"/>
    <w:family w:val="swiss"/>
    <w:pitch w:val="variable"/>
    <w:sig w:usb0="E4002EFF" w:usb1="C200247B" w:usb2="00000009" w:usb3="00000000" w:csb0="000001FF" w:csb1="00000000"/>
  </w:font>
  <w:font w:name="Arial Gras">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Brown Light">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Brown">
    <w:panose1 w:val="00000000000000000000"/>
    <w:charset w:val="00"/>
    <w:family w:val="modern"/>
    <w:notTrueType/>
    <w:pitch w:val="variable"/>
    <w:sig w:usb0="A00000BF" w:usb1="4000206B"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079"/>
    <w:rsid w:val="00023630"/>
    <w:rsid w:val="00056B86"/>
    <w:rsid w:val="00083F8D"/>
    <w:rsid w:val="001137B5"/>
    <w:rsid w:val="00186026"/>
    <w:rsid w:val="00190A3B"/>
    <w:rsid w:val="001958B5"/>
    <w:rsid w:val="001C6079"/>
    <w:rsid w:val="003162C4"/>
    <w:rsid w:val="003212BA"/>
    <w:rsid w:val="00324C2E"/>
    <w:rsid w:val="00390143"/>
    <w:rsid w:val="003F2CCC"/>
    <w:rsid w:val="003F56AA"/>
    <w:rsid w:val="004731F2"/>
    <w:rsid w:val="004B0AA5"/>
    <w:rsid w:val="004B29A4"/>
    <w:rsid w:val="005433E7"/>
    <w:rsid w:val="00552079"/>
    <w:rsid w:val="00627EB4"/>
    <w:rsid w:val="006E0DA8"/>
    <w:rsid w:val="006F343E"/>
    <w:rsid w:val="00732B36"/>
    <w:rsid w:val="00747660"/>
    <w:rsid w:val="007702B2"/>
    <w:rsid w:val="007F3A1A"/>
    <w:rsid w:val="008258D5"/>
    <w:rsid w:val="0087362B"/>
    <w:rsid w:val="008B1684"/>
    <w:rsid w:val="00900CE7"/>
    <w:rsid w:val="0099545D"/>
    <w:rsid w:val="009E6D94"/>
    <w:rsid w:val="00A372A8"/>
    <w:rsid w:val="00A73566"/>
    <w:rsid w:val="00A97E15"/>
    <w:rsid w:val="00B20BA6"/>
    <w:rsid w:val="00B75AF1"/>
    <w:rsid w:val="00BA085F"/>
    <w:rsid w:val="00BA153E"/>
    <w:rsid w:val="00C258DE"/>
    <w:rsid w:val="00C52C23"/>
    <w:rsid w:val="00C8358D"/>
    <w:rsid w:val="00CA2363"/>
    <w:rsid w:val="00D070F7"/>
    <w:rsid w:val="00D221DD"/>
    <w:rsid w:val="00D760B3"/>
    <w:rsid w:val="00DA3FF0"/>
    <w:rsid w:val="00DE0AB9"/>
    <w:rsid w:val="00E07D2B"/>
    <w:rsid w:val="00EF6DB1"/>
    <w:rsid w:val="00F17370"/>
    <w:rsid w:val="00FA1333"/>
    <w:rsid w:val="00FA390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4B0AA5"/>
    <w:rPr>
      <w:color w:val="808080"/>
    </w:rPr>
  </w:style>
  <w:style w:type="paragraph" w:customStyle="1" w:styleId="45ADB49D250A4F04AF68F9D131EA1CE6">
    <w:name w:val="45ADB49D250A4F04AF68F9D131EA1CE6"/>
  </w:style>
  <w:style w:type="paragraph" w:customStyle="1" w:styleId="6D4C5CEF3F2C4A6B9DBCA2450FBB46F4">
    <w:name w:val="6D4C5CEF3F2C4A6B9DBCA2450FBB46F4"/>
  </w:style>
  <w:style w:type="paragraph" w:customStyle="1" w:styleId="0E3E74A48F0F4AEAB452828291F3719B">
    <w:name w:val="0E3E74A48F0F4AEAB452828291F3719B"/>
  </w:style>
  <w:style w:type="paragraph" w:customStyle="1" w:styleId="D26D74DA4BEF49F58835CD2C61381764">
    <w:name w:val="D26D74DA4BEF49F58835CD2C61381764"/>
  </w:style>
  <w:style w:type="paragraph" w:customStyle="1" w:styleId="3DAD81354F5A48C0AB2D06D53F6118DC">
    <w:name w:val="3DAD81354F5A48C0AB2D06D53F6118DC"/>
    <w:rsid w:val="004B0AA5"/>
  </w:style>
  <w:style w:type="paragraph" w:customStyle="1" w:styleId="00D7C5150D8D4CB0800E4C40401E37FA">
    <w:name w:val="00D7C5150D8D4CB0800E4C40401E37FA"/>
    <w:rsid w:val="004B0AA5"/>
  </w:style>
  <w:style w:type="paragraph" w:customStyle="1" w:styleId="E58A89CE4FEF4D65AB447447F992D201">
    <w:name w:val="E58A89CE4FEF4D65AB447447F992D201"/>
    <w:rsid w:val="004B0A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24a76c-9574-4444-be63-1e01d6dcb5b1" xsi:nil="true"/>
    <SharedWithUsers xmlns="7024a76c-9574-4444-be63-1e01d6dcb5b1">
      <UserInfo>
        <DisplayName>Simon Dorthe - EODev</DisplayName>
        <AccountId>4957</AccountId>
        <AccountType/>
      </UserInfo>
    </SharedWithUsers>
    <lcf76f155ced4ddcb4097134ff3c332f xmlns="15f0f8b8-7750-4afb-9f4a-43485d9f573c">
      <Terms xmlns="http://schemas.microsoft.com/office/infopath/2007/PartnerControls"/>
    </lcf76f155ced4ddcb4097134ff3c332f>
    <Link xmlns="15f0f8b8-7750-4afb-9f4a-43485d9f573c">
      <Url xsi:nil="true"/>
      <Description xsi:nil="true"/>
    </Link>
    <Emplacement xmlns="15f0f8b8-7750-4afb-9f4a-43485d9f573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C583E157F033E47B425A1A91EDBB72A" ma:contentTypeVersion="25" ma:contentTypeDescription="Crée un document." ma:contentTypeScope="" ma:versionID="fb3256fd9e712ac54990a486726755cb">
  <xsd:schema xmlns:xsd="http://www.w3.org/2001/XMLSchema" xmlns:xs="http://www.w3.org/2001/XMLSchema" xmlns:p="http://schemas.microsoft.com/office/2006/metadata/properties" xmlns:ns2="15f0f8b8-7750-4afb-9f4a-43485d9f573c" xmlns:ns3="7024a76c-9574-4444-be63-1e01d6dcb5b1" targetNamespace="http://schemas.microsoft.com/office/2006/metadata/properties" ma:root="true" ma:fieldsID="562855df1b4d8e43b842e3ebed5427c4" ns2:_="" ns3:_="">
    <xsd:import namespace="15f0f8b8-7750-4afb-9f4a-43485d9f573c"/>
    <xsd:import namespace="7024a76c-9574-4444-be63-1e01d6dcb5b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element ref="ns2:MediaServiceObjectDetectorVersions" minOccurs="0"/>
                <xsd:element ref="ns2:Link" minOccurs="0"/>
                <xsd:element ref="ns2:MediaServiceSearchProperties" minOccurs="0"/>
                <xsd:element ref="ns2:MediaServiceBillingMetadata" minOccurs="0"/>
                <xsd:element ref="ns2:Emplacement" minOccurs="0"/>
                <xsd:element ref="ns2:CountryOrRegionb1ecf717-8e0c-4b18-b046-a82237e2f529" minOccurs="0"/>
                <xsd:element ref="ns2:Stateb1ecf717-8e0c-4b18-b046-a82237e2f529" minOccurs="0"/>
                <xsd:element ref="ns2:Cityb1ecf717-8e0c-4b18-b046-a82237e2f529" minOccurs="0"/>
                <xsd:element ref="ns2:PostalCodeb1ecf717-8e0c-4b18-b046-a82237e2f529" minOccurs="0"/>
                <xsd:element ref="ns2:Streetb1ecf717-8e0c-4b18-b046-a82237e2f529" minOccurs="0"/>
                <xsd:element ref="ns2:GeoLocb1ecf717-8e0c-4b18-b046-a82237e2f529" minOccurs="0"/>
                <xsd:element ref="ns2:DispNameb1ecf717-8e0c-4b18-b046-a82237e2f529"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f0f8b8-7750-4afb-9f4a-43485d9f57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bd997722-33eb-4cef-8ff1-83310c3dff4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Link" ma:index="22"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element name="Emplacement" ma:index="25" nillable="true" ma:displayName="Emplacement" ma:format="Dropdown" ma:internalName="Emplacement">
      <xsd:simpleType>
        <xsd:restriction base="dms:Unknown"/>
      </xsd:simpleType>
    </xsd:element>
    <xsd:element name="CountryOrRegionb1ecf717-8e0c-4b18-b046-a82237e2f529" ma:index="26" nillable="true" ma:displayName="Emplacement : Pays/région" ma:internalName="CountryOrRegion" ma:readOnly="true">
      <xsd:simpleType>
        <xsd:restriction base="dms:Text"/>
      </xsd:simpleType>
    </xsd:element>
    <xsd:element name="Stateb1ecf717-8e0c-4b18-b046-a82237e2f529" ma:index="27" nillable="true" ma:displayName="Emplacement : État" ma:internalName="State" ma:readOnly="true">
      <xsd:simpleType>
        <xsd:restriction base="dms:Text"/>
      </xsd:simpleType>
    </xsd:element>
    <xsd:element name="Cityb1ecf717-8e0c-4b18-b046-a82237e2f529" ma:index="28" nillable="true" ma:displayName="Emplacement : Ville" ma:internalName="City" ma:readOnly="true">
      <xsd:simpleType>
        <xsd:restriction base="dms:Text"/>
      </xsd:simpleType>
    </xsd:element>
    <xsd:element name="PostalCodeb1ecf717-8e0c-4b18-b046-a82237e2f529" ma:index="29" nillable="true" ma:displayName="Emplacement : Code postal" ma:internalName="PostalCode" ma:readOnly="true">
      <xsd:simpleType>
        <xsd:restriction base="dms:Text"/>
      </xsd:simpleType>
    </xsd:element>
    <xsd:element name="Streetb1ecf717-8e0c-4b18-b046-a82237e2f529" ma:index="30" nillable="true" ma:displayName="Emplacement : Rue" ma:internalName="Street" ma:readOnly="true">
      <xsd:simpleType>
        <xsd:restriction base="dms:Text"/>
      </xsd:simpleType>
    </xsd:element>
    <xsd:element name="GeoLocb1ecf717-8e0c-4b18-b046-a82237e2f529" ma:index="31" nillable="true" ma:displayName="Emplacement : Coordonnées" ma:internalName="GeoLoc" ma:readOnly="true">
      <xsd:simpleType>
        <xsd:restriction base="dms:Unknown"/>
      </xsd:simpleType>
    </xsd:element>
    <xsd:element name="DispNameb1ecf717-8e0c-4b18-b046-a82237e2f529" ma:index="32" nillable="true" ma:displayName="Emplacement : nom" ma:internalName="DispNa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24a76c-9574-4444-be63-1e01d6dcb5b1"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4" nillable="true" ma:displayName="Taxonomy Catch All Column" ma:hidden="true" ma:list="{689f5079-dcb9-4465-9c56-048aaf172012}" ma:internalName="TaxCatchAll" ma:showField="CatchAllData" ma:web="7024a76c-9574-4444-be63-1e01d6dcb5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E8997D-5EA0-45E9-BC6D-3B7FBBF9322B}">
  <ds:schemaRefs>
    <ds:schemaRef ds:uri="http://schemas.microsoft.com/office/2006/metadata/properties"/>
    <ds:schemaRef ds:uri="http://schemas.microsoft.com/office/infopath/2007/PartnerControls"/>
    <ds:schemaRef ds:uri="7024a76c-9574-4444-be63-1e01d6dcb5b1"/>
    <ds:schemaRef ds:uri="15f0f8b8-7750-4afb-9f4a-43485d9f573c"/>
  </ds:schemaRefs>
</ds:datastoreItem>
</file>

<file path=customXml/itemProps2.xml><?xml version="1.0" encoding="utf-8"?>
<ds:datastoreItem xmlns:ds="http://schemas.openxmlformats.org/officeDocument/2006/customXml" ds:itemID="{791457B0-DC93-42F8-9F6B-07234CEBBD89}">
  <ds:schemaRefs>
    <ds:schemaRef ds:uri="http://schemas.openxmlformats.org/officeDocument/2006/bibliography"/>
  </ds:schemaRefs>
</ds:datastoreItem>
</file>

<file path=customXml/itemProps3.xml><?xml version="1.0" encoding="utf-8"?>
<ds:datastoreItem xmlns:ds="http://schemas.openxmlformats.org/officeDocument/2006/customXml" ds:itemID="{0C2E355C-2106-4A7D-98C5-34E1DFF26C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f0f8b8-7750-4afb-9f4a-43485d9f573c"/>
    <ds:schemaRef ds:uri="7024a76c-9574-4444-be63-1e01d6dcb5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EA053A-D515-4523-A0C7-BC67294E66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EOD9000006 - (003) - TEMPLATE_DOCUMENT.dotm</Template>
  <TotalTime>57</TotalTime>
  <Pages>13</Pages>
  <Words>1304</Words>
  <Characters>7172</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EOD9001506 - (001) - P0045 Exhaust Gas Emissions &amp; Condensate</dc:title>
  <dc:subject/>
  <dc:creator>Nicolas Costa - EODev</dc:creator>
  <cp:keywords>EOD9001506</cp:keywords>
  <dc:description/>
  <cp:lastModifiedBy>Anthony SAINDOY - EODev</cp:lastModifiedBy>
  <cp:revision>44</cp:revision>
  <cp:lastPrinted>2025-10-14T13:56:00Z</cp:lastPrinted>
  <dcterms:created xsi:type="dcterms:W3CDTF">2026-03-12T16:45:00Z</dcterms:created>
  <dcterms:modified xsi:type="dcterms:W3CDTF">2026-05-08T15:48:00Z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0x010100CC583E157F033E47B425A1A91EDBB72A</vt:lpwstr>
  </property>
  <property fmtid="{D5CDD505-2E9C-101B-9397-08002B2CF9AE}" pid="3" name="MediaServiceImageTags">
    <vt:lpwstr/>
  </property>
</Properties>
</file>